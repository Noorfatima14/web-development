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AB4D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3AA2CB23" wp14:editId="107A4B23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858000" cy="9144000"/>
            <wp:effectExtent l="0" t="0" r="0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DF198B" w14:paraId="2C1AFCA5" w14:textId="77777777" w:rsidTr="00EB7C2B">
        <w:trPr>
          <w:trHeight w:val="1083"/>
        </w:trPr>
        <w:tc>
          <w:tcPr>
            <w:tcW w:w="10790" w:type="dxa"/>
            <w:gridSpan w:val="9"/>
          </w:tcPr>
          <w:p w14:paraId="5DF571C8" w14:textId="77777777" w:rsidR="00DF198B" w:rsidRDefault="00DF198B"/>
        </w:tc>
      </w:tr>
      <w:tr w:rsidR="00DF198B" w14:paraId="1BF820EC" w14:textId="77777777" w:rsidTr="00EB7C2B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 w:themeColor="accent1"/>
            </w:tcBorders>
          </w:tcPr>
          <w:p w14:paraId="225B0A81" w14:textId="77777777" w:rsidR="00DF198B" w:rsidRDefault="00DF198B"/>
        </w:tc>
        <w:tc>
          <w:tcPr>
            <w:tcW w:w="8393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19AEB20F" w14:textId="43E80063" w:rsidR="00DF198B" w:rsidRPr="00745C64" w:rsidRDefault="00745C64" w:rsidP="00745C64">
            <w:pPr>
              <w:pStyle w:val="Heading1"/>
              <w:jc w:val="left"/>
            </w:pPr>
            <w:r>
              <w:t xml:space="preserve">              </w:t>
            </w:r>
            <w:r w:rsidRPr="00745C64">
              <w:t xml:space="preserve">PROJECT REPORT </w:t>
            </w:r>
          </w:p>
        </w:tc>
        <w:tc>
          <w:tcPr>
            <w:tcW w:w="1199" w:type="dxa"/>
            <w:gridSpan w:val="2"/>
            <w:tcBorders>
              <w:left w:val="single" w:sz="18" w:space="0" w:color="476166" w:themeColor="accent1"/>
            </w:tcBorders>
          </w:tcPr>
          <w:p w14:paraId="5DF1AFF5" w14:textId="77777777" w:rsidR="00DF198B" w:rsidRDefault="00DF198B"/>
        </w:tc>
      </w:tr>
      <w:tr w:rsidR="00DF198B" w14:paraId="70D4AAA6" w14:textId="77777777" w:rsidTr="00EB7C2B">
        <w:trPr>
          <w:trHeight w:val="1837"/>
        </w:trPr>
        <w:tc>
          <w:tcPr>
            <w:tcW w:w="1170" w:type="dxa"/>
          </w:tcPr>
          <w:p w14:paraId="1913CC30" w14:textId="77777777" w:rsidR="00DF198B" w:rsidRDefault="00DF198B"/>
        </w:tc>
        <w:tc>
          <w:tcPr>
            <w:tcW w:w="8460" w:type="dxa"/>
            <w:gridSpan w:val="7"/>
          </w:tcPr>
          <w:p w14:paraId="278D07BC" w14:textId="77777777" w:rsidR="00DF198B" w:rsidRDefault="00DF198B"/>
        </w:tc>
        <w:tc>
          <w:tcPr>
            <w:tcW w:w="1160" w:type="dxa"/>
          </w:tcPr>
          <w:p w14:paraId="686E76E9" w14:textId="77777777" w:rsidR="00DF198B" w:rsidRDefault="00DF198B"/>
        </w:tc>
      </w:tr>
      <w:tr w:rsidR="00DF198B" w14:paraId="398EF70C" w14:textId="77777777" w:rsidTr="00EB7C2B">
        <w:trPr>
          <w:trHeight w:val="929"/>
        </w:trPr>
        <w:tc>
          <w:tcPr>
            <w:tcW w:w="2397" w:type="dxa"/>
            <w:gridSpan w:val="4"/>
          </w:tcPr>
          <w:p w14:paraId="29A392A0" w14:textId="77777777" w:rsidR="00DF198B" w:rsidRDefault="00DF198B"/>
        </w:tc>
        <w:tc>
          <w:tcPr>
            <w:tcW w:w="5995" w:type="dxa"/>
            <w:shd w:val="clear" w:color="auto" w:fill="FFFFFF" w:themeFill="background1"/>
          </w:tcPr>
          <w:p w14:paraId="033CC265" w14:textId="77777777" w:rsidR="00DF198B" w:rsidRPr="00DF198B" w:rsidRDefault="00DF198B" w:rsidP="00DF198B">
            <w:pPr>
              <w:jc w:val="center"/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398" w:type="dxa"/>
            <w:gridSpan w:val="4"/>
          </w:tcPr>
          <w:p w14:paraId="4CFA4DFE" w14:textId="77777777" w:rsidR="00DF198B" w:rsidRDefault="00DF198B"/>
        </w:tc>
      </w:tr>
      <w:tr w:rsidR="00DF198B" w14:paraId="1D205AC7" w14:textId="77777777" w:rsidTr="00EB7C2B">
        <w:trPr>
          <w:trHeight w:val="1460"/>
        </w:trPr>
        <w:tc>
          <w:tcPr>
            <w:tcW w:w="2397" w:type="dxa"/>
            <w:gridSpan w:val="4"/>
          </w:tcPr>
          <w:p w14:paraId="3CA855CF" w14:textId="77777777" w:rsidR="00DF198B" w:rsidRDefault="00DF198B"/>
        </w:tc>
        <w:tc>
          <w:tcPr>
            <w:tcW w:w="5995" w:type="dxa"/>
            <w:shd w:val="clear" w:color="auto" w:fill="FFFFFF" w:themeFill="background1"/>
          </w:tcPr>
          <w:p w14:paraId="706ED998" w14:textId="77777777" w:rsidR="00DF198B" w:rsidRDefault="00745C64" w:rsidP="00EB7C2B">
            <w:pPr>
              <w:pStyle w:val="Heading2"/>
            </w:pPr>
            <w:r w:rsidRPr="00745C64">
              <w:t>Alexa – Voice Controlled Smart Assistant</w:t>
            </w:r>
          </w:p>
          <w:p w14:paraId="62D2B942" w14:textId="77777777" w:rsidR="00745C64" w:rsidRDefault="00745C64" w:rsidP="00745C64"/>
          <w:p w14:paraId="07732056" w14:textId="77777777" w:rsidR="00745C64" w:rsidRPr="00745C64" w:rsidRDefault="00745C64" w:rsidP="00745C64"/>
          <w:p w14:paraId="20F0C6DC" w14:textId="6148D058" w:rsidR="00745C64" w:rsidRPr="00745C64" w:rsidRDefault="00745C64" w:rsidP="00745C64"/>
        </w:tc>
        <w:tc>
          <w:tcPr>
            <w:tcW w:w="2398" w:type="dxa"/>
            <w:gridSpan w:val="4"/>
          </w:tcPr>
          <w:p w14:paraId="5009A589" w14:textId="77777777" w:rsidR="00DF198B" w:rsidRDefault="00DF198B"/>
        </w:tc>
      </w:tr>
      <w:tr w:rsidR="00DF198B" w14:paraId="246A3216" w14:textId="77777777" w:rsidTr="00EB7C2B">
        <w:trPr>
          <w:trHeight w:val="7176"/>
        </w:trPr>
        <w:tc>
          <w:tcPr>
            <w:tcW w:w="2397" w:type="dxa"/>
            <w:gridSpan w:val="4"/>
          </w:tcPr>
          <w:p w14:paraId="7D474E3E" w14:textId="77777777" w:rsidR="00DF198B" w:rsidRDefault="00DF198B" w:rsidP="00DF198B">
            <w:pPr>
              <w:jc w:val="center"/>
            </w:pPr>
          </w:p>
        </w:tc>
        <w:tc>
          <w:tcPr>
            <w:tcW w:w="5995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150172C8" w14:textId="086E79BB" w:rsidR="00DF198B" w:rsidRDefault="00745C64" w:rsidP="00745C64">
            <w:pPr>
              <w:pStyle w:val="Heading3"/>
            </w:pPr>
            <w:proofErr w:type="gramStart"/>
            <w:r>
              <w:t>NAME :</w:t>
            </w:r>
            <w:proofErr w:type="gramEnd"/>
            <w:r>
              <w:t xml:space="preserve"> </w:t>
            </w:r>
            <w:proofErr w:type="spellStart"/>
            <w:r>
              <w:t>Uzaina</w:t>
            </w:r>
            <w:proofErr w:type="spellEnd"/>
            <w:r>
              <w:t xml:space="preserve"> Maryam</w:t>
            </w:r>
          </w:p>
          <w:p w14:paraId="5FFD3BE9" w14:textId="77777777" w:rsidR="00745C64" w:rsidRDefault="00745C64" w:rsidP="00745C64"/>
          <w:p w14:paraId="69CE8F66" w14:textId="5DFEF237" w:rsidR="00745C64" w:rsidRDefault="00745C64" w:rsidP="00745C6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45C64">
              <w:rPr>
                <w:b/>
                <w:bCs/>
                <w:sz w:val="32"/>
                <w:szCs w:val="32"/>
              </w:rPr>
              <w:t>Registeration</w:t>
            </w:r>
            <w:proofErr w:type="spellEnd"/>
            <w:r w:rsidRPr="00745C64">
              <w:rPr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Pr="00745C64">
              <w:rPr>
                <w:b/>
                <w:bCs/>
                <w:sz w:val="32"/>
                <w:szCs w:val="32"/>
              </w:rPr>
              <w:t>No :</w:t>
            </w:r>
            <w:proofErr w:type="gramEnd"/>
            <w:r w:rsidRPr="00745C64">
              <w:rPr>
                <w:b/>
                <w:bCs/>
                <w:sz w:val="32"/>
                <w:szCs w:val="32"/>
              </w:rPr>
              <w:t xml:space="preserve"> DSAI-231104022</w:t>
            </w:r>
          </w:p>
          <w:p w14:paraId="711E3DD7" w14:textId="77777777" w:rsidR="00745C64" w:rsidRDefault="00745C64" w:rsidP="00745C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32D7874" w14:textId="77777777" w:rsidR="00745C64" w:rsidRDefault="00745C64" w:rsidP="00745C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CA51A0D" w14:textId="77777777" w:rsidR="00745C64" w:rsidRDefault="00745C64" w:rsidP="00745C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8FFD319" w14:textId="77777777" w:rsidR="00745C64" w:rsidRPr="00745C64" w:rsidRDefault="00745C64" w:rsidP="00745C6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87A2C44" w14:textId="77777777" w:rsidR="00745C64" w:rsidRDefault="00745C64" w:rsidP="00745C64">
            <w:pPr>
              <w:rPr>
                <w:b/>
                <w:bCs/>
              </w:rPr>
            </w:pPr>
          </w:p>
          <w:p w14:paraId="067CD832" w14:textId="7DA7C259" w:rsidR="00745C64" w:rsidRPr="008B179C" w:rsidRDefault="00745C64" w:rsidP="00745C64">
            <w:pPr>
              <w:jc w:val="center"/>
              <w:rPr>
                <w:b/>
                <w:bCs/>
                <w:color w:val="20296B" w:themeColor="accent2" w:themeShade="BF"/>
                <w:sz w:val="56"/>
                <w:szCs w:val="56"/>
              </w:rPr>
            </w:pPr>
            <w:r w:rsidRPr="008B179C">
              <w:rPr>
                <w:b/>
                <w:bCs/>
                <w:color w:val="20296B" w:themeColor="accent2" w:themeShade="BF"/>
                <w:sz w:val="56"/>
                <w:szCs w:val="56"/>
              </w:rPr>
              <w:t>Speech processing project report</w:t>
            </w:r>
          </w:p>
          <w:p w14:paraId="09143514" w14:textId="77777777" w:rsidR="00745C64" w:rsidRDefault="00745C64" w:rsidP="00745C64">
            <w:pPr>
              <w:jc w:val="center"/>
              <w:rPr>
                <w:b/>
                <w:bCs/>
                <w:color w:val="20296B" w:themeColor="accent2" w:themeShade="BF"/>
                <w:sz w:val="36"/>
                <w:szCs w:val="36"/>
              </w:rPr>
            </w:pPr>
          </w:p>
          <w:p w14:paraId="1A0E130D" w14:textId="77777777" w:rsidR="00745C64" w:rsidRPr="00745C64" w:rsidRDefault="00745C64" w:rsidP="00745C64">
            <w:pPr>
              <w:rPr>
                <w:b/>
                <w:bCs/>
                <w:color w:val="20296B" w:themeColor="accent2" w:themeShade="BF"/>
                <w:sz w:val="36"/>
                <w:szCs w:val="36"/>
              </w:rPr>
            </w:pPr>
          </w:p>
          <w:p w14:paraId="676B0A62" w14:textId="77777777" w:rsidR="00745C64" w:rsidRPr="00745C64" w:rsidRDefault="00745C64" w:rsidP="00745C64"/>
          <w:p w14:paraId="788F8DE7" w14:textId="77777777" w:rsidR="00745C64" w:rsidRPr="00745C64" w:rsidRDefault="00745C64" w:rsidP="00745C64"/>
          <w:p w14:paraId="60931B36" w14:textId="2281A595" w:rsidR="00745C64" w:rsidRPr="00745C64" w:rsidRDefault="00745C64" w:rsidP="00745C64"/>
        </w:tc>
        <w:tc>
          <w:tcPr>
            <w:tcW w:w="2398" w:type="dxa"/>
            <w:gridSpan w:val="4"/>
          </w:tcPr>
          <w:p w14:paraId="0687D7B0" w14:textId="77777777" w:rsidR="00DF198B" w:rsidRDefault="00DF198B" w:rsidP="00DF198B">
            <w:pPr>
              <w:jc w:val="center"/>
            </w:pPr>
          </w:p>
        </w:tc>
      </w:tr>
      <w:tr w:rsidR="00DF198B" w14:paraId="4ABA1251" w14:textId="77777777" w:rsidTr="00EB7C2B">
        <w:tc>
          <w:tcPr>
            <w:tcW w:w="2340" w:type="dxa"/>
            <w:gridSpan w:val="3"/>
          </w:tcPr>
          <w:p w14:paraId="191043D8" w14:textId="77777777" w:rsidR="00DF198B" w:rsidRDefault="00DF198B"/>
        </w:tc>
        <w:tc>
          <w:tcPr>
            <w:tcW w:w="6120" w:type="dxa"/>
            <w:gridSpan w:val="3"/>
          </w:tcPr>
          <w:p w14:paraId="200784BF" w14:textId="77777777" w:rsidR="00DF198B" w:rsidRDefault="00DF198B"/>
        </w:tc>
        <w:tc>
          <w:tcPr>
            <w:tcW w:w="2330" w:type="dxa"/>
            <w:gridSpan w:val="3"/>
          </w:tcPr>
          <w:p w14:paraId="5B7C4D9B" w14:textId="77777777" w:rsidR="00DF198B" w:rsidRDefault="00DF198B"/>
        </w:tc>
      </w:tr>
    </w:tbl>
    <w:p w14:paraId="5F5D938D" w14:textId="77777777" w:rsidR="00DF198B" w:rsidRDefault="00DF198B"/>
    <w:p w14:paraId="23F2782B" w14:textId="77777777" w:rsidR="00DF198B" w:rsidRDefault="00DF198B" w:rsidP="002D2200">
      <w:pPr>
        <w:pStyle w:val="GraphicAnchor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58"/>
        <w:gridCol w:w="542"/>
        <w:gridCol w:w="180"/>
        <w:gridCol w:w="1436"/>
        <w:gridCol w:w="2158"/>
        <w:gridCol w:w="1087"/>
        <w:gridCol w:w="540"/>
        <w:gridCol w:w="540"/>
        <w:gridCol w:w="2158"/>
      </w:tblGrid>
      <w:tr w:rsidR="002D2200" w14:paraId="25650973" w14:textId="77777777" w:rsidTr="00EB7C2B">
        <w:trPr>
          <w:trHeight w:val="1152"/>
        </w:trPr>
        <w:tc>
          <w:tcPr>
            <w:tcW w:w="2158" w:type="dxa"/>
          </w:tcPr>
          <w:p w14:paraId="27F8CB56" w14:textId="77777777" w:rsidR="002D2200" w:rsidRDefault="005E598B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1" layoutInCell="1" allowOverlap="1" wp14:anchorId="13B43076" wp14:editId="15A25C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39189</wp:posOffset>
                      </wp:positionV>
                      <wp:extent cx="6858023" cy="9144000"/>
                      <wp:effectExtent l="0" t="0" r="0" b="0"/>
                      <wp:wrapNone/>
                      <wp:docPr id="7" name="Group 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23" cy="9144000"/>
                                <a:chOff x="0" y="0"/>
                                <a:chExt cx="6858023" cy="9144000"/>
                              </a:xfrm>
                            </wpg:grpSpPr>
                            <wps:wsp>
                              <wps:cNvPr id="2" name="Rectangle 2" descr="Decorative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858000" cy="91074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25400" cap="flat">
                                  <a:noFill/>
                                  <a:prstDash val="solid"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Picture 3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B86EEF3" id="Group 7" o:spid="_x0000_s1026" alt="&quot;&quot;" style="position:absolute;margin-left:0;margin-top:3.1pt;width:540pt;height:10in;z-index:-251656192;mso-width-relative:margin" coordsize="68580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">
                      <v:rect id="Rectangle 2" o:spid="_x0000_s1027" alt="Decorative" style="position:absolute;width:68580;height:9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" fillcolor="#476166 [3204]" stroked="f" strokeweight="2pt">
                        <v:stroke miterlimit="4"/>
                        <v:textbox inset="3pt,3pt,3pt,3pt"/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28" type="#_x0000_t75" alt="Decorative" style="position:absolute;width:68580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58" w:type="dxa"/>
            <w:gridSpan w:val="3"/>
            <w:tcBorders>
              <w:bottom w:val="single" w:sz="18" w:space="0" w:color="476166" w:themeColor="accent1"/>
            </w:tcBorders>
          </w:tcPr>
          <w:p w14:paraId="0E9D612F" w14:textId="77777777" w:rsidR="002D2200" w:rsidRDefault="002D2200"/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46A611BB" w14:textId="77777777" w:rsidR="002D2200" w:rsidRDefault="002D2200"/>
        </w:tc>
        <w:tc>
          <w:tcPr>
            <w:tcW w:w="2167" w:type="dxa"/>
            <w:gridSpan w:val="3"/>
            <w:tcBorders>
              <w:bottom w:val="single" w:sz="18" w:space="0" w:color="476166" w:themeColor="accent1"/>
            </w:tcBorders>
          </w:tcPr>
          <w:p w14:paraId="6C02FB9D" w14:textId="77777777" w:rsidR="002D2200" w:rsidRDefault="002D2200"/>
        </w:tc>
        <w:tc>
          <w:tcPr>
            <w:tcW w:w="2158" w:type="dxa"/>
          </w:tcPr>
          <w:p w14:paraId="497B9738" w14:textId="77777777" w:rsidR="002D2200" w:rsidRDefault="002D2200"/>
        </w:tc>
      </w:tr>
      <w:tr w:rsidR="002D2200" w14:paraId="0A6F1B95" w14:textId="77777777" w:rsidTr="00EB7C2B">
        <w:trPr>
          <w:trHeight w:val="664"/>
        </w:trPr>
        <w:tc>
          <w:tcPr>
            <w:tcW w:w="2158" w:type="dxa"/>
            <w:tcBorders>
              <w:right w:val="single" w:sz="18" w:space="0" w:color="476166" w:themeColor="accent1"/>
            </w:tcBorders>
          </w:tcPr>
          <w:p w14:paraId="30284CE8" w14:textId="77777777" w:rsidR="002D2200" w:rsidRDefault="002D2200"/>
        </w:tc>
        <w:tc>
          <w:tcPr>
            <w:tcW w:w="6483" w:type="dxa"/>
            <w:gridSpan w:val="7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151B28BD" w14:textId="77777777" w:rsidR="002D2200" w:rsidRPr="00E74B29" w:rsidRDefault="00000000" w:rsidP="00EB7C2B">
            <w:pPr>
              <w:pStyle w:val="Heading4"/>
            </w:pPr>
            <w:sdt>
              <w:sdtPr>
                <w:id w:val="2122175478"/>
                <w:placeholder>
                  <w:docPart w:val="E4132BBADA2A45FD8798C8FCA21B1D58"/>
                </w:placeholder>
                <w:temporary/>
                <w:showingPlcHdr/>
                <w15:appearance w15:val="hidden"/>
              </w:sdtPr>
              <w:sdtContent>
                <w:r w:rsidR="00EB7C2B">
                  <w:t>INTRODUCTION</w:t>
                </w:r>
              </w:sdtContent>
            </w:sdt>
          </w:p>
        </w:tc>
        <w:tc>
          <w:tcPr>
            <w:tcW w:w="2158" w:type="dxa"/>
            <w:tcBorders>
              <w:left w:val="single" w:sz="18" w:space="0" w:color="476166" w:themeColor="accent1"/>
            </w:tcBorders>
          </w:tcPr>
          <w:p w14:paraId="4DF6A6F0" w14:textId="77777777" w:rsidR="002D2200" w:rsidRDefault="002D2200"/>
        </w:tc>
      </w:tr>
      <w:tr w:rsidR="002D2200" w14:paraId="0ECB38D4" w14:textId="77777777" w:rsidTr="00EB7C2B">
        <w:trPr>
          <w:trHeight w:val="311"/>
        </w:trPr>
        <w:tc>
          <w:tcPr>
            <w:tcW w:w="2158" w:type="dxa"/>
          </w:tcPr>
          <w:p w14:paraId="6381E729" w14:textId="77777777" w:rsidR="002D2200" w:rsidRDefault="002D2200"/>
        </w:tc>
        <w:tc>
          <w:tcPr>
            <w:tcW w:w="2158" w:type="dxa"/>
            <w:gridSpan w:val="3"/>
            <w:tcBorders>
              <w:top w:val="single" w:sz="18" w:space="0" w:color="476166" w:themeColor="accent1"/>
            </w:tcBorders>
          </w:tcPr>
          <w:p w14:paraId="098E0D67" w14:textId="77777777" w:rsidR="002D2200" w:rsidRDefault="002D2200"/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14:paraId="29A4E569" w14:textId="77777777" w:rsidR="002D2200" w:rsidRDefault="002D2200"/>
        </w:tc>
        <w:tc>
          <w:tcPr>
            <w:tcW w:w="2167" w:type="dxa"/>
            <w:gridSpan w:val="3"/>
            <w:tcBorders>
              <w:top w:val="single" w:sz="18" w:space="0" w:color="476166" w:themeColor="accent1"/>
            </w:tcBorders>
          </w:tcPr>
          <w:p w14:paraId="3601C171" w14:textId="77777777" w:rsidR="002D2200" w:rsidRDefault="002D2200"/>
        </w:tc>
        <w:tc>
          <w:tcPr>
            <w:tcW w:w="2158" w:type="dxa"/>
          </w:tcPr>
          <w:p w14:paraId="7C66CCC9" w14:textId="77777777" w:rsidR="002D2200" w:rsidRDefault="002D2200"/>
        </w:tc>
      </w:tr>
      <w:tr w:rsidR="00E74B29" w14:paraId="57A7D712" w14:textId="77777777" w:rsidTr="00745C64">
        <w:trPr>
          <w:trHeight w:val="576"/>
        </w:trPr>
        <w:tc>
          <w:tcPr>
            <w:tcW w:w="2158" w:type="dxa"/>
          </w:tcPr>
          <w:p w14:paraId="254FCF98" w14:textId="77777777" w:rsidR="00E74B29" w:rsidRDefault="00E74B29"/>
        </w:tc>
        <w:tc>
          <w:tcPr>
            <w:tcW w:w="722" w:type="dxa"/>
            <w:gridSpan w:val="2"/>
            <w:shd w:val="clear" w:color="auto" w:fill="FFFFFF" w:themeFill="background1"/>
          </w:tcPr>
          <w:p w14:paraId="01DBC500" w14:textId="77777777" w:rsidR="00E74B29" w:rsidRDefault="00E74B29"/>
        </w:tc>
        <w:tc>
          <w:tcPr>
            <w:tcW w:w="4681" w:type="dxa"/>
            <w:gridSpan w:val="3"/>
            <w:shd w:val="clear" w:color="auto" w:fill="FFFFFF" w:themeFill="background1"/>
          </w:tcPr>
          <w:p w14:paraId="67214F1D" w14:textId="77777777" w:rsidR="00E74B29" w:rsidRDefault="00E74B29" w:rsidP="00E74B29"/>
        </w:tc>
        <w:tc>
          <w:tcPr>
            <w:tcW w:w="1080" w:type="dxa"/>
            <w:gridSpan w:val="2"/>
            <w:shd w:val="clear" w:color="auto" w:fill="FFFFFF" w:themeFill="background1"/>
          </w:tcPr>
          <w:p w14:paraId="03E4FBA2" w14:textId="77777777" w:rsidR="00E74B29" w:rsidRDefault="00E74B29"/>
        </w:tc>
        <w:tc>
          <w:tcPr>
            <w:tcW w:w="2158" w:type="dxa"/>
          </w:tcPr>
          <w:p w14:paraId="02963625" w14:textId="77777777" w:rsidR="00E74B29" w:rsidRDefault="00E74B29"/>
        </w:tc>
      </w:tr>
      <w:tr w:rsidR="000E4641" w14:paraId="09529FC6" w14:textId="77777777" w:rsidTr="00745C64">
        <w:trPr>
          <w:trHeight w:val="4447"/>
        </w:trPr>
        <w:tc>
          <w:tcPr>
            <w:tcW w:w="2158" w:type="dxa"/>
            <w:vMerge w:val="restart"/>
          </w:tcPr>
          <w:p w14:paraId="5CF2BF22" w14:textId="77777777" w:rsidR="000E4641" w:rsidRDefault="000E4641"/>
        </w:tc>
        <w:tc>
          <w:tcPr>
            <w:tcW w:w="542" w:type="dxa"/>
            <w:vMerge w:val="restart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679B53EA" w14:textId="77777777" w:rsidR="000E4641" w:rsidRDefault="000E4641"/>
        </w:tc>
        <w:tc>
          <w:tcPr>
            <w:tcW w:w="180" w:type="dxa"/>
            <w:shd w:val="clear" w:color="auto" w:fill="FFFFFF" w:themeFill="background1"/>
          </w:tcPr>
          <w:p w14:paraId="4CEF2CAC" w14:textId="77777777" w:rsidR="000E4641" w:rsidRDefault="000E4641"/>
        </w:tc>
        <w:tc>
          <w:tcPr>
            <w:tcW w:w="4681" w:type="dxa"/>
            <w:gridSpan w:val="3"/>
            <w:shd w:val="clear" w:color="auto" w:fill="FFFFFF" w:themeFill="background1"/>
          </w:tcPr>
          <w:p w14:paraId="0ED33092" w14:textId="2E8CECB2" w:rsidR="00745C64" w:rsidRPr="00745C64" w:rsidRDefault="00745C64" w:rsidP="00745C64">
            <w:pPr>
              <w:pStyle w:val="Text"/>
              <w:rPr>
                <w:b/>
                <w:bCs/>
              </w:rPr>
            </w:pPr>
          </w:p>
          <w:p w14:paraId="56FB13A6" w14:textId="77777777" w:rsidR="00745C64" w:rsidRPr="00745C64" w:rsidRDefault="00745C64" w:rsidP="00745C64">
            <w:pPr>
              <w:pStyle w:val="Text"/>
            </w:pPr>
            <w:r w:rsidRPr="00745C64">
              <w:t>Alexa is a voice-controlled smart assistant developed using Python.</w:t>
            </w:r>
            <w:r w:rsidRPr="00745C64">
              <w:br/>
              <w:t>The system listens to user voice commands, converts speech into text using speech recognition, processes the command, and performs different tasks automatically.</w:t>
            </w:r>
          </w:p>
          <w:p w14:paraId="792DB37F" w14:textId="77777777" w:rsidR="00745C64" w:rsidRPr="00745C64" w:rsidRDefault="00745C64" w:rsidP="00745C64">
            <w:pPr>
              <w:pStyle w:val="Text"/>
            </w:pPr>
            <w:r w:rsidRPr="00745C64">
              <w:t>This project demonstrates the concepts of:</w:t>
            </w:r>
          </w:p>
          <w:p w14:paraId="694C1A6D" w14:textId="77777777" w:rsidR="00745C64" w:rsidRPr="00745C64" w:rsidRDefault="00745C64" w:rsidP="00745C64">
            <w:pPr>
              <w:pStyle w:val="Text"/>
              <w:numPr>
                <w:ilvl w:val="0"/>
                <w:numId w:val="4"/>
              </w:numPr>
            </w:pPr>
            <w:r w:rsidRPr="00745C64">
              <w:t xml:space="preserve">Speech Processing </w:t>
            </w:r>
          </w:p>
          <w:p w14:paraId="279EBB37" w14:textId="77777777" w:rsidR="00745C64" w:rsidRPr="00745C64" w:rsidRDefault="00745C64" w:rsidP="00745C64">
            <w:pPr>
              <w:pStyle w:val="Text"/>
              <w:numPr>
                <w:ilvl w:val="0"/>
                <w:numId w:val="4"/>
              </w:numPr>
            </w:pPr>
            <w:r w:rsidRPr="00745C64">
              <w:t xml:space="preserve">Voice Recognition </w:t>
            </w:r>
          </w:p>
          <w:p w14:paraId="0F80EAE0" w14:textId="77777777" w:rsidR="00745C64" w:rsidRPr="00745C64" w:rsidRDefault="00745C64" w:rsidP="00745C64">
            <w:pPr>
              <w:pStyle w:val="Text"/>
              <w:numPr>
                <w:ilvl w:val="0"/>
                <w:numId w:val="4"/>
              </w:numPr>
            </w:pPr>
            <w:r w:rsidRPr="00745C64">
              <w:t xml:space="preserve">Audio Processing </w:t>
            </w:r>
          </w:p>
          <w:p w14:paraId="5FBF4833" w14:textId="77777777" w:rsidR="00745C64" w:rsidRPr="00745C64" w:rsidRDefault="00745C64" w:rsidP="00745C64">
            <w:pPr>
              <w:pStyle w:val="Text"/>
              <w:numPr>
                <w:ilvl w:val="0"/>
                <w:numId w:val="4"/>
              </w:numPr>
            </w:pPr>
            <w:r w:rsidRPr="00745C64">
              <w:t xml:space="preserve">Automation </w:t>
            </w:r>
          </w:p>
          <w:p w14:paraId="4841A88A" w14:textId="77777777" w:rsidR="00745C64" w:rsidRPr="00745C64" w:rsidRDefault="00745C64" w:rsidP="00745C64">
            <w:pPr>
              <w:pStyle w:val="Text"/>
              <w:numPr>
                <w:ilvl w:val="0"/>
                <w:numId w:val="4"/>
              </w:numPr>
            </w:pPr>
            <w:r w:rsidRPr="00745C64">
              <w:t xml:space="preserve">Human-Computer Interaction </w:t>
            </w:r>
          </w:p>
          <w:p w14:paraId="19EB9213" w14:textId="77777777" w:rsidR="00745C64" w:rsidRPr="00745C64" w:rsidRDefault="00745C64" w:rsidP="00745C64">
            <w:pPr>
              <w:pStyle w:val="Text"/>
            </w:pPr>
            <w:r w:rsidRPr="00745C64">
              <w:t>The assistant can perform multiple tasks such as:</w:t>
            </w:r>
          </w:p>
          <w:p w14:paraId="7D4F9181" w14:textId="77777777" w:rsidR="00745C64" w:rsidRPr="00745C64" w:rsidRDefault="00745C64" w:rsidP="00745C64">
            <w:pPr>
              <w:pStyle w:val="Text"/>
              <w:numPr>
                <w:ilvl w:val="0"/>
                <w:numId w:val="5"/>
              </w:numPr>
            </w:pPr>
            <w:r w:rsidRPr="00745C64">
              <w:t xml:space="preserve">Opening applications </w:t>
            </w:r>
          </w:p>
          <w:p w14:paraId="708E0150" w14:textId="77777777" w:rsidR="00745C64" w:rsidRPr="00745C64" w:rsidRDefault="00745C64" w:rsidP="00745C64">
            <w:pPr>
              <w:pStyle w:val="Text"/>
              <w:numPr>
                <w:ilvl w:val="0"/>
                <w:numId w:val="5"/>
              </w:numPr>
            </w:pPr>
            <w:r w:rsidRPr="00745C64">
              <w:t xml:space="preserve">Playing music </w:t>
            </w:r>
          </w:p>
          <w:p w14:paraId="12D55938" w14:textId="77777777" w:rsidR="00745C64" w:rsidRPr="00745C64" w:rsidRDefault="00745C64" w:rsidP="00745C64">
            <w:pPr>
              <w:pStyle w:val="Text"/>
              <w:numPr>
                <w:ilvl w:val="0"/>
                <w:numId w:val="5"/>
              </w:numPr>
            </w:pPr>
            <w:r w:rsidRPr="00745C64">
              <w:t xml:space="preserve">Searching Google </w:t>
            </w:r>
          </w:p>
          <w:p w14:paraId="1DCC7643" w14:textId="77777777" w:rsidR="00745C64" w:rsidRPr="00745C64" w:rsidRDefault="00745C64" w:rsidP="00745C64">
            <w:pPr>
              <w:pStyle w:val="Text"/>
              <w:numPr>
                <w:ilvl w:val="0"/>
                <w:numId w:val="5"/>
              </w:numPr>
            </w:pPr>
            <w:r w:rsidRPr="00745C64">
              <w:t xml:space="preserve">Searching Wikipedia </w:t>
            </w:r>
          </w:p>
          <w:p w14:paraId="47E1B5AA" w14:textId="77777777" w:rsidR="00745C64" w:rsidRPr="00745C64" w:rsidRDefault="00745C64" w:rsidP="00745C64">
            <w:pPr>
              <w:pStyle w:val="Text"/>
              <w:numPr>
                <w:ilvl w:val="0"/>
                <w:numId w:val="5"/>
              </w:numPr>
            </w:pPr>
            <w:r w:rsidRPr="00745C64">
              <w:t xml:space="preserve">Playing YouTube videos </w:t>
            </w:r>
          </w:p>
          <w:p w14:paraId="390325FB" w14:textId="77777777" w:rsidR="00745C64" w:rsidRPr="00745C64" w:rsidRDefault="00745C64" w:rsidP="00745C64">
            <w:pPr>
              <w:pStyle w:val="Text"/>
              <w:numPr>
                <w:ilvl w:val="0"/>
                <w:numId w:val="5"/>
              </w:numPr>
            </w:pPr>
            <w:r w:rsidRPr="00745C64">
              <w:t xml:space="preserve">Telling time and date </w:t>
            </w:r>
          </w:p>
          <w:p w14:paraId="48D4E540" w14:textId="77777777" w:rsidR="00745C64" w:rsidRPr="00745C64" w:rsidRDefault="00745C64" w:rsidP="00745C64">
            <w:pPr>
              <w:pStyle w:val="Text"/>
              <w:numPr>
                <w:ilvl w:val="0"/>
                <w:numId w:val="5"/>
              </w:numPr>
            </w:pPr>
            <w:r w:rsidRPr="00745C64">
              <w:t>Responding using a female voice</w:t>
            </w:r>
          </w:p>
          <w:p w14:paraId="1B5D456E" w14:textId="537B574C" w:rsidR="000E4641" w:rsidRDefault="000E4641" w:rsidP="00745C64">
            <w:pPr>
              <w:pStyle w:val="Text"/>
            </w:pPr>
          </w:p>
          <w:p w14:paraId="643D5DF5" w14:textId="77777777" w:rsidR="000E4641" w:rsidRPr="00E74B29" w:rsidRDefault="000E4641" w:rsidP="000E4641">
            <w:pPr>
              <w:pStyle w:val="Text"/>
            </w:pPr>
          </w:p>
        </w:tc>
        <w:tc>
          <w:tcPr>
            <w:tcW w:w="540" w:type="dxa"/>
            <w:shd w:val="clear" w:color="auto" w:fill="FFFFFF" w:themeFill="background1"/>
          </w:tcPr>
          <w:p w14:paraId="214A7E69" w14:textId="77777777" w:rsidR="000E4641" w:rsidRPr="00E74B29" w:rsidRDefault="000E4641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540" w:type="dxa"/>
            <w:vMerge w:val="restart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41E04608" w14:textId="77777777" w:rsidR="000E4641" w:rsidRPr="00E74B29" w:rsidRDefault="000E4641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2158" w:type="dxa"/>
            <w:vMerge w:val="restart"/>
          </w:tcPr>
          <w:p w14:paraId="53EB6A1C" w14:textId="77777777" w:rsidR="000E4641" w:rsidRDefault="000E4641"/>
        </w:tc>
      </w:tr>
      <w:tr w:rsidR="000E4641" w14:paraId="460A3B25" w14:textId="77777777" w:rsidTr="00EB7C2B">
        <w:trPr>
          <w:trHeight w:val="1008"/>
        </w:trPr>
        <w:tc>
          <w:tcPr>
            <w:tcW w:w="2158" w:type="dxa"/>
            <w:vMerge/>
          </w:tcPr>
          <w:p w14:paraId="41C81C1D" w14:textId="77777777" w:rsidR="000E4641" w:rsidRDefault="000E4641"/>
        </w:tc>
        <w:tc>
          <w:tcPr>
            <w:tcW w:w="542" w:type="dxa"/>
            <w:vMerge/>
            <w:tcBorders>
              <w:bottom w:val="single" w:sz="18" w:space="0" w:color="476166" w:themeColor="accent1"/>
            </w:tcBorders>
          </w:tcPr>
          <w:p w14:paraId="34EB4C51" w14:textId="77777777" w:rsidR="000E4641" w:rsidRDefault="000E4641"/>
        </w:tc>
        <w:tc>
          <w:tcPr>
            <w:tcW w:w="5401" w:type="dxa"/>
            <w:gridSpan w:val="5"/>
            <w:vMerge w:val="restart"/>
          </w:tcPr>
          <w:p w14:paraId="41DB99B7" w14:textId="77777777" w:rsidR="000E4641" w:rsidRPr="00E74B29" w:rsidRDefault="000E4641">
            <w:pPr>
              <w:rPr>
                <w:rFonts w:ascii="Georgia" w:hAnsi="Georgia"/>
                <w:sz w:val="28"/>
                <w:szCs w:val="28"/>
              </w:rPr>
            </w:pPr>
            <w:r w:rsidRPr="004909D9">
              <w:rPr>
                <w:noProof/>
                <w:lang w:val="en-AU" w:eastAsia="en-AU"/>
              </w:rPr>
              <w:drawing>
                <wp:inline distT="0" distB="0" distL="0" distR="0" wp14:anchorId="44FD3DEC" wp14:editId="52D9D52D">
                  <wp:extent cx="3429000" cy="2895600"/>
                  <wp:effectExtent l="0" t="0" r="0" b="0"/>
                  <wp:docPr id="4" name="Picture 4" descr="Decorativ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-02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vMerge/>
            <w:tcBorders>
              <w:bottom w:val="single" w:sz="18" w:space="0" w:color="476166" w:themeColor="accent1"/>
            </w:tcBorders>
          </w:tcPr>
          <w:p w14:paraId="20A4D69A" w14:textId="77777777" w:rsidR="000E4641" w:rsidRPr="00E74B29" w:rsidRDefault="000E4641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2158" w:type="dxa"/>
            <w:vMerge/>
          </w:tcPr>
          <w:p w14:paraId="6EC9929B" w14:textId="77777777" w:rsidR="000E4641" w:rsidRDefault="000E4641"/>
        </w:tc>
      </w:tr>
      <w:tr w:rsidR="000E4641" w14:paraId="4E37DB8B" w14:textId="77777777" w:rsidTr="00EB7C2B">
        <w:trPr>
          <w:trHeight w:val="1728"/>
        </w:trPr>
        <w:tc>
          <w:tcPr>
            <w:tcW w:w="2158" w:type="dxa"/>
            <w:vMerge w:val="restart"/>
          </w:tcPr>
          <w:p w14:paraId="118BD795" w14:textId="77777777" w:rsidR="000E4641" w:rsidRDefault="000E4641"/>
        </w:tc>
        <w:tc>
          <w:tcPr>
            <w:tcW w:w="542" w:type="dxa"/>
            <w:tcBorders>
              <w:top w:val="single" w:sz="18" w:space="0" w:color="476166" w:themeColor="accent1"/>
            </w:tcBorders>
          </w:tcPr>
          <w:p w14:paraId="3CDA1A23" w14:textId="77777777" w:rsidR="000E4641" w:rsidRDefault="000E4641" w:rsidP="00E74B29">
            <w:pPr>
              <w:jc w:val="center"/>
            </w:pPr>
          </w:p>
        </w:tc>
        <w:tc>
          <w:tcPr>
            <w:tcW w:w="5401" w:type="dxa"/>
            <w:gridSpan w:val="5"/>
            <w:vMerge/>
          </w:tcPr>
          <w:p w14:paraId="16299499" w14:textId="77777777" w:rsidR="000E4641" w:rsidRDefault="000E4641" w:rsidP="00E74B29">
            <w:pPr>
              <w:jc w:val="center"/>
            </w:pPr>
          </w:p>
        </w:tc>
        <w:tc>
          <w:tcPr>
            <w:tcW w:w="540" w:type="dxa"/>
            <w:tcBorders>
              <w:top w:val="single" w:sz="18" w:space="0" w:color="476166" w:themeColor="accent1"/>
            </w:tcBorders>
          </w:tcPr>
          <w:p w14:paraId="543669ED" w14:textId="77777777" w:rsidR="000E4641" w:rsidRDefault="000E4641" w:rsidP="00E74B29">
            <w:pPr>
              <w:jc w:val="center"/>
            </w:pPr>
          </w:p>
        </w:tc>
        <w:tc>
          <w:tcPr>
            <w:tcW w:w="2158" w:type="dxa"/>
            <w:vMerge w:val="restart"/>
          </w:tcPr>
          <w:p w14:paraId="468A99B7" w14:textId="77777777" w:rsidR="000E4641" w:rsidRDefault="000E4641"/>
        </w:tc>
      </w:tr>
      <w:tr w:rsidR="000E4641" w14:paraId="6C5253B7" w14:textId="77777777" w:rsidTr="00EB7C2B">
        <w:trPr>
          <w:trHeight w:val="1728"/>
        </w:trPr>
        <w:tc>
          <w:tcPr>
            <w:tcW w:w="2158" w:type="dxa"/>
            <w:vMerge/>
          </w:tcPr>
          <w:p w14:paraId="4FEE4A13" w14:textId="77777777" w:rsidR="000E4641" w:rsidRDefault="000E4641"/>
        </w:tc>
        <w:tc>
          <w:tcPr>
            <w:tcW w:w="542" w:type="dxa"/>
          </w:tcPr>
          <w:p w14:paraId="039C87EF" w14:textId="77777777" w:rsidR="000E4641" w:rsidRDefault="000E4641" w:rsidP="00E74B29">
            <w:pPr>
              <w:jc w:val="center"/>
            </w:pPr>
          </w:p>
        </w:tc>
        <w:tc>
          <w:tcPr>
            <w:tcW w:w="5401" w:type="dxa"/>
            <w:gridSpan w:val="5"/>
            <w:vMerge/>
          </w:tcPr>
          <w:p w14:paraId="271784D0" w14:textId="77777777" w:rsidR="000E4641" w:rsidRDefault="000E4641" w:rsidP="00E74B29">
            <w:pPr>
              <w:jc w:val="center"/>
            </w:pPr>
          </w:p>
        </w:tc>
        <w:tc>
          <w:tcPr>
            <w:tcW w:w="540" w:type="dxa"/>
          </w:tcPr>
          <w:p w14:paraId="4C4EE0C0" w14:textId="77777777" w:rsidR="000E4641" w:rsidRDefault="000E4641" w:rsidP="00E74B29">
            <w:pPr>
              <w:jc w:val="center"/>
            </w:pPr>
          </w:p>
        </w:tc>
        <w:tc>
          <w:tcPr>
            <w:tcW w:w="2158" w:type="dxa"/>
            <w:vMerge/>
          </w:tcPr>
          <w:p w14:paraId="091100A4" w14:textId="77777777" w:rsidR="000E4641" w:rsidRDefault="000E4641"/>
        </w:tc>
      </w:tr>
    </w:tbl>
    <w:p w14:paraId="2D627FE7" w14:textId="77777777" w:rsidR="002D2200" w:rsidRDefault="002D2200"/>
    <w:p w14:paraId="36D19477" w14:textId="77777777" w:rsidR="00E74B29" w:rsidRDefault="00E74B29" w:rsidP="0048120C">
      <w:pPr>
        <w:pStyle w:val="GraphicAnchor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9"/>
        <w:gridCol w:w="360"/>
        <w:gridCol w:w="1079"/>
        <w:gridCol w:w="2158"/>
        <w:gridCol w:w="360"/>
        <w:gridCol w:w="1798"/>
        <w:gridCol w:w="2158"/>
        <w:gridCol w:w="1079"/>
        <w:gridCol w:w="1079"/>
      </w:tblGrid>
      <w:tr w:rsidR="0048120C" w14:paraId="7003B85D" w14:textId="77777777" w:rsidTr="00EB7C2B">
        <w:trPr>
          <w:trHeight w:val="2537"/>
        </w:trPr>
        <w:tc>
          <w:tcPr>
            <w:tcW w:w="2158" w:type="dxa"/>
            <w:gridSpan w:val="3"/>
          </w:tcPr>
          <w:p w14:paraId="21396104" w14:textId="77777777" w:rsidR="0048120C" w:rsidRDefault="00EB7C2B">
            <w:r w:rsidRPr="004909D9">
              <w:rPr>
                <w:noProof/>
                <w:lang w:val="en-AU" w:eastAsia="en-AU"/>
              </w:rPr>
              <w:drawing>
                <wp:anchor distT="0" distB="0" distL="114300" distR="114300" simplePos="0" relativeHeight="251664384" behindDoc="1" locked="1" layoutInCell="1" allowOverlap="1" wp14:anchorId="41D9E5EC" wp14:editId="30D7C1FB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0</wp:posOffset>
                  </wp:positionV>
                  <wp:extent cx="6858000" cy="1947672"/>
                  <wp:effectExtent l="0" t="0" r="0" b="0"/>
                  <wp:wrapNone/>
                  <wp:docPr id="5" name="Picture 5" descr="Decorativ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-03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94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314B8A61" w14:textId="77777777" w:rsidR="0048120C" w:rsidRDefault="0048120C"/>
        </w:tc>
        <w:tc>
          <w:tcPr>
            <w:tcW w:w="2158" w:type="dxa"/>
            <w:gridSpan w:val="2"/>
            <w:tcBorders>
              <w:bottom w:val="single" w:sz="18" w:space="0" w:color="476166" w:themeColor="accent1"/>
            </w:tcBorders>
          </w:tcPr>
          <w:p w14:paraId="3A08805C" w14:textId="77777777" w:rsidR="0048120C" w:rsidRDefault="0048120C"/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73310A15" w14:textId="77777777" w:rsidR="0048120C" w:rsidRDefault="0048120C"/>
        </w:tc>
        <w:tc>
          <w:tcPr>
            <w:tcW w:w="2158" w:type="dxa"/>
            <w:gridSpan w:val="2"/>
          </w:tcPr>
          <w:p w14:paraId="3B5CBE77" w14:textId="77777777" w:rsidR="0048120C" w:rsidRDefault="0048120C"/>
        </w:tc>
      </w:tr>
      <w:tr w:rsidR="0048120C" w14:paraId="6CA7388F" w14:textId="77777777" w:rsidTr="00EB7C2B">
        <w:trPr>
          <w:trHeight w:val="800"/>
        </w:trPr>
        <w:tc>
          <w:tcPr>
            <w:tcW w:w="2158" w:type="dxa"/>
            <w:gridSpan w:val="3"/>
            <w:tcBorders>
              <w:right w:val="single" w:sz="18" w:space="0" w:color="476166" w:themeColor="accent1"/>
            </w:tcBorders>
          </w:tcPr>
          <w:p w14:paraId="59C4BF85" w14:textId="77777777" w:rsidR="0048120C" w:rsidRDefault="0048120C"/>
        </w:tc>
        <w:tc>
          <w:tcPr>
            <w:tcW w:w="6474" w:type="dxa"/>
            <w:gridSpan w:val="4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6BF43558" w14:textId="77777777" w:rsidR="0048120C" w:rsidRDefault="00000000" w:rsidP="00EB7C2B">
            <w:pPr>
              <w:pStyle w:val="Heading4"/>
            </w:pPr>
            <w:sdt>
              <w:sdtPr>
                <w:id w:val="19988942"/>
                <w:placeholder>
                  <w:docPart w:val="1976877E2F01489AACF98D39D70B2B54"/>
                </w:placeholder>
                <w:temporary/>
                <w:showingPlcHdr/>
                <w15:appearance w15:val="hidden"/>
              </w:sdtPr>
              <w:sdtContent>
                <w:r w:rsidR="00837914" w:rsidRPr="0048120C">
                  <w:t>THE PROCESS</w:t>
                </w:r>
              </w:sdtContent>
            </w:sdt>
          </w:p>
        </w:tc>
        <w:tc>
          <w:tcPr>
            <w:tcW w:w="2158" w:type="dxa"/>
            <w:gridSpan w:val="2"/>
            <w:tcBorders>
              <w:left w:val="single" w:sz="18" w:space="0" w:color="476166" w:themeColor="accent1"/>
            </w:tcBorders>
          </w:tcPr>
          <w:p w14:paraId="12AF5D9E" w14:textId="77777777" w:rsidR="0048120C" w:rsidRDefault="0048120C"/>
        </w:tc>
      </w:tr>
      <w:tr w:rsidR="0048120C" w14:paraId="24B0EC22" w14:textId="77777777" w:rsidTr="00EB7C2B">
        <w:tc>
          <w:tcPr>
            <w:tcW w:w="2158" w:type="dxa"/>
            <w:gridSpan w:val="3"/>
          </w:tcPr>
          <w:p w14:paraId="6631AEB2" w14:textId="77777777" w:rsidR="0048120C" w:rsidRDefault="0048120C"/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14:paraId="1B07E079" w14:textId="77777777" w:rsidR="0048120C" w:rsidRDefault="0048120C"/>
        </w:tc>
        <w:tc>
          <w:tcPr>
            <w:tcW w:w="2158" w:type="dxa"/>
            <w:gridSpan w:val="2"/>
            <w:tcBorders>
              <w:top w:val="single" w:sz="18" w:space="0" w:color="476166" w:themeColor="accent1"/>
            </w:tcBorders>
          </w:tcPr>
          <w:p w14:paraId="183B3476" w14:textId="77777777" w:rsidR="0048120C" w:rsidRDefault="0048120C"/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14:paraId="325856AE" w14:textId="77777777" w:rsidR="0048120C" w:rsidRDefault="0048120C"/>
        </w:tc>
        <w:tc>
          <w:tcPr>
            <w:tcW w:w="2158" w:type="dxa"/>
            <w:gridSpan w:val="2"/>
          </w:tcPr>
          <w:p w14:paraId="02021374" w14:textId="77777777" w:rsidR="0048120C" w:rsidRDefault="0048120C"/>
        </w:tc>
      </w:tr>
      <w:tr w:rsidR="0048120C" w14:paraId="7579E7AF" w14:textId="77777777" w:rsidTr="00EB7C2B">
        <w:trPr>
          <w:trHeight w:val="4546"/>
        </w:trPr>
        <w:tc>
          <w:tcPr>
            <w:tcW w:w="1079" w:type="dxa"/>
            <w:gridSpan w:val="2"/>
          </w:tcPr>
          <w:p w14:paraId="325FA787" w14:textId="77777777" w:rsidR="0048120C" w:rsidRDefault="0048120C"/>
        </w:tc>
        <w:tc>
          <w:tcPr>
            <w:tcW w:w="8632" w:type="dxa"/>
            <w:gridSpan w:val="6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14:paraId="1AAAA1FD" w14:textId="75EBF9C7" w:rsidR="0048120C" w:rsidRPr="0048120C" w:rsidRDefault="00745C64" w:rsidP="0048120C">
            <w:pPr>
              <w:pStyle w:val="Heading5"/>
            </w:pPr>
            <w:r w:rsidRPr="00745C64">
              <w:t>Objectives of the Project</w:t>
            </w:r>
          </w:p>
          <w:p w14:paraId="1F152660" w14:textId="77777777" w:rsidR="0048120C" w:rsidRDefault="0048120C" w:rsidP="0048120C"/>
          <w:p w14:paraId="46291A09" w14:textId="77777777" w:rsidR="00745C64" w:rsidRPr="00745C64" w:rsidRDefault="00745C64" w:rsidP="00745C64">
            <w:pPr>
              <w:pStyle w:val="Text"/>
            </w:pPr>
            <w:r w:rsidRPr="00745C64">
              <w:t>The main objectives of this project are:</w:t>
            </w:r>
          </w:p>
          <w:p w14:paraId="31D8ADA7" w14:textId="77777777" w:rsidR="00745C64" w:rsidRPr="00745C64" w:rsidRDefault="00745C64" w:rsidP="00745C64">
            <w:pPr>
              <w:pStyle w:val="Text"/>
              <w:numPr>
                <w:ilvl w:val="0"/>
                <w:numId w:val="6"/>
              </w:numPr>
            </w:pPr>
            <w:r w:rsidRPr="00745C64">
              <w:t xml:space="preserve">To develop a smart voice assistant using Python </w:t>
            </w:r>
          </w:p>
          <w:p w14:paraId="608AA619" w14:textId="77777777" w:rsidR="00745C64" w:rsidRPr="00745C64" w:rsidRDefault="00745C64" w:rsidP="00745C64">
            <w:pPr>
              <w:pStyle w:val="Text"/>
              <w:numPr>
                <w:ilvl w:val="0"/>
                <w:numId w:val="6"/>
              </w:numPr>
            </w:pPr>
            <w:r w:rsidRPr="00745C64">
              <w:t xml:space="preserve">To understand speech recognition techniques </w:t>
            </w:r>
          </w:p>
          <w:p w14:paraId="42130365" w14:textId="77777777" w:rsidR="00745C64" w:rsidRPr="00745C64" w:rsidRDefault="00745C64" w:rsidP="00745C64">
            <w:pPr>
              <w:pStyle w:val="Text"/>
              <w:numPr>
                <w:ilvl w:val="0"/>
                <w:numId w:val="6"/>
              </w:numPr>
            </w:pPr>
            <w:r w:rsidRPr="00745C64">
              <w:t xml:space="preserve">To perform real-time voice command processing </w:t>
            </w:r>
          </w:p>
          <w:p w14:paraId="6E760C43" w14:textId="77777777" w:rsidR="00745C64" w:rsidRPr="00745C64" w:rsidRDefault="00745C64" w:rsidP="00745C64">
            <w:pPr>
              <w:pStyle w:val="Text"/>
              <w:numPr>
                <w:ilvl w:val="0"/>
                <w:numId w:val="6"/>
              </w:numPr>
            </w:pPr>
            <w:r w:rsidRPr="00745C64">
              <w:t xml:space="preserve">To automate computer tasks using voice </w:t>
            </w:r>
          </w:p>
          <w:p w14:paraId="41C1469F" w14:textId="77777777" w:rsidR="00745C64" w:rsidRPr="00745C64" w:rsidRDefault="00745C64" w:rsidP="00745C64">
            <w:pPr>
              <w:pStyle w:val="Text"/>
              <w:numPr>
                <w:ilvl w:val="0"/>
                <w:numId w:val="6"/>
              </w:numPr>
            </w:pPr>
            <w:r w:rsidRPr="00745C64">
              <w:t xml:space="preserve">To improve user interaction with systems </w:t>
            </w:r>
          </w:p>
          <w:p w14:paraId="2EBF2B56" w14:textId="77777777" w:rsidR="00745C64" w:rsidRPr="00745C64" w:rsidRDefault="00745C64" w:rsidP="00745C64">
            <w:pPr>
              <w:pStyle w:val="Text"/>
            </w:pPr>
            <w:r w:rsidRPr="00745C64">
              <w:pict w14:anchorId="68EF7A06">
                <v:rect id="_x0000_i1031" style="width:0;height:1.5pt" o:hralign="center" o:hrstd="t" o:hr="t" fillcolor="#a0a0a0" stroked="f"/>
              </w:pict>
            </w:r>
          </w:p>
          <w:p w14:paraId="76EE5975" w14:textId="77777777" w:rsidR="00745C64" w:rsidRPr="00745C64" w:rsidRDefault="00745C64" w:rsidP="00745C64">
            <w:pPr>
              <w:pStyle w:val="Text"/>
              <w:rPr>
                <w:b/>
                <w:bCs/>
              </w:rPr>
            </w:pPr>
            <w:r w:rsidRPr="00745C64">
              <w:rPr>
                <w:rFonts w:ascii="Segoe UI Emoji" w:hAnsi="Segoe UI Emoji" w:cs="Segoe UI Emoji"/>
                <w:b/>
                <w:bCs/>
              </w:rPr>
              <w:t>📌</w:t>
            </w:r>
            <w:r w:rsidRPr="00745C64">
              <w:rPr>
                <w:b/>
                <w:bCs/>
              </w:rPr>
              <w:t xml:space="preserve"> Features of the Project</w:t>
            </w:r>
          </w:p>
          <w:p w14:paraId="30EAC7D4" w14:textId="77777777" w:rsidR="00745C64" w:rsidRPr="00745C64" w:rsidRDefault="00745C64" w:rsidP="00745C64">
            <w:pPr>
              <w:pStyle w:val="Text"/>
              <w:rPr>
                <w:b/>
                <w:bCs/>
              </w:rPr>
            </w:pPr>
            <w:r w:rsidRPr="00745C64">
              <w:rPr>
                <w:rFonts w:ascii="Segoe UI Emoji" w:hAnsi="Segoe UI Emoji" w:cs="Segoe UI Emoji"/>
                <w:b/>
                <w:bCs/>
              </w:rPr>
              <w:t>✅</w:t>
            </w:r>
            <w:r w:rsidRPr="00745C64">
              <w:rPr>
                <w:b/>
                <w:bCs/>
              </w:rPr>
              <w:t xml:space="preserve"> Main Features</w:t>
            </w:r>
          </w:p>
          <w:p w14:paraId="3A00E044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Voice Recognition </w:t>
            </w:r>
          </w:p>
          <w:p w14:paraId="4EA858C9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Female Voice Response </w:t>
            </w:r>
          </w:p>
          <w:p w14:paraId="2B62E6D2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Open Chrome </w:t>
            </w:r>
          </w:p>
          <w:p w14:paraId="0C3DCAED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Open Notepad </w:t>
            </w:r>
          </w:p>
          <w:p w14:paraId="399EA843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Open Custom Folder/Project </w:t>
            </w:r>
          </w:p>
          <w:p w14:paraId="16A9D4BB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Tell Current Time </w:t>
            </w:r>
          </w:p>
          <w:p w14:paraId="0C52BADE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Tell Current Date </w:t>
            </w:r>
          </w:p>
          <w:p w14:paraId="5CD77B36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Play Random Music </w:t>
            </w:r>
          </w:p>
          <w:p w14:paraId="519EB908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lastRenderedPageBreak/>
              <w:t xml:space="preserve">Play Specific Songs </w:t>
            </w:r>
          </w:p>
          <w:p w14:paraId="512D4FC2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Search Google </w:t>
            </w:r>
          </w:p>
          <w:p w14:paraId="525995E0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Search Wikipedia </w:t>
            </w:r>
          </w:p>
          <w:p w14:paraId="51D78864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Play YouTube Videos </w:t>
            </w:r>
          </w:p>
          <w:p w14:paraId="5498523F" w14:textId="77777777" w:rsidR="00745C64" w:rsidRP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Basic Conversation Responses </w:t>
            </w:r>
          </w:p>
          <w:p w14:paraId="729826A1" w14:textId="77777777" w:rsidR="00745C64" w:rsidRDefault="00745C64" w:rsidP="00745C64">
            <w:pPr>
              <w:pStyle w:val="Text"/>
              <w:numPr>
                <w:ilvl w:val="0"/>
                <w:numId w:val="7"/>
              </w:numPr>
            </w:pPr>
            <w:r w:rsidRPr="00745C64">
              <w:t xml:space="preserve">Exit Command </w:t>
            </w:r>
          </w:p>
          <w:p w14:paraId="3522559B" w14:textId="6506D521" w:rsidR="0075743D" w:rsidRDefault="0075743D" w:rsidP="0075743D">
            <w:pPr>
              <w:pStyle w:val="Text"/>
              <w:ind w:left="360"/>
              <w:rPr>
                <w:b/>
                <w:bCs/>
                <w:color w:val="20296B" w:themeColor="accent2" w:themeShade="BF"/>
              </w:rPr>
            </w:pPr>
            <w:r w:rsidRPr="0075743D">
              <w:rPr>
                <w:b/>
                <w:bCs/>
                <w:color w:val="20296B" w:themeColor="accent2" w:themeShade="BF"/>
              </w:rPr>
              <w:t>Technologies Used</w:t>
            </w:r>
            <w:r>
              <w:rPr>
                <w:b/>
                <w:bCs/>
                <w:color w:val="20296B" w:themeColor="accent2" w:themeShade="BF"/>
              </w:rPr>
              <w:t>:</w:t>
            </w:r>
          </w:p>
          <w:p w14:paraId="61E9FE91" w14:textId="77777777" w:rsidR="0075743D" w:rsidRPr="0075743D" w:rsidRDefault="0075743D" w:rsidP="0075743D">
            <w:pPr>
              <w:pStyle w:val="Text"/>
              <w:ind w:left="360"/>
              <w:rPr>
                <w:b/>
                <w:bCs/>
                <w:color w:val="20296B" w:themeColor="accent2" w:themeShade="B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  <w:gridCol w:w="2968"/>
            </w:tblGrid>
            <w:tr w:rsidR="0075743D" w:rsidRPr="0075743D" w14:paraId="413009A3" w14:textId="77777777">
              <w:trPr>
                <w:tblHeader/>
                <w:tblCellSpacing w:w="15" w:type="dxa"/>
              </w:trPr>
              <w:tc>
                <w:tcPr>
                  <w:tcW w:w="1897" w:type="dxa"/>
                  <w:vAlign w:val="center"/>
                  <w:hideMark/>
                </w:tcPr>
                <w:p w14:paraId="646D6B14" w14:textId="77777777" w:rsidR="0075743D" w:rsidRPr="0075743D" w:rsidRDefault="0075743D" w:rsidP="0075743D">
                  <w:pPr>
                    <w:pStyle w:val="Text"/>
                    <w:rPr>
                      <w:b/>
                      <w:bCs/>
                    </w:rPr>
                  </w:pPr>
                  <w:r w:rsidRPr="0075743D">
                    <w:rPr>
                      <w:b/>
                      <w:bCs/>
                    </w:rPr>
                    <w:t>Technology</w:t>
                  </w:r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54B1B9C1" w14:textId="77777777" w:rsidR="0075743D" w:rsidRPr="0075743D" w:rsidRDefault="0075743D" w:rsidP="0075743D">
                  <w:pPr>
                    <w:pStyle w:val="Text"/>
                    <w:rPr>
                      <w:b/>
                      <w:bCs/>
                    </w:rPr>
                  </w:pPr>
                  <w:r w:rsidRPr="0075743D">
                    <w:rPr>
                      <w:b/>
                      <w:bCs/>
                    </w:rPr>
                    <w:t>Purpose</w:t>
                  </w:r>
                </w:p>
              </w:tc>
            </w:tr>
            <w:tr w:rsidR="0075743D" w:rsidRPr="0075743D" w14:paraId="33504697" w14:textId="77777777">
              <w:trPr>
                <w:tblHeader/>
                <w:tblCellSpacing w:w="15" w:type="dxa"/>
              </w:trPr>
              <w:tc>
                <w:tcPr>
                  <w:tcW w:w="1897" w:type="dxa"/>
                  <w:vAlign w:val="center"/>
                </w:tcPr>
                <w:p w14:paraId="7C8D2BA7" w14:textId="77777777" w:rsidR="0075743D" w:rsidRPr="0075743D" w:rsidRDefault="0075743D" w:rsidP="0075743D">
                  <w:pPr>
                    <w:pStyle w:val="Text"/>
                    <w:rPr>
                      <w:b/>
                      <w:bCs/>
                    </w:rPr>
                  </w:pPr>
                </w:p>
              </w:tc>
              <w:tc>
                <w:tcPr>
                  <w:tcW w:w="2923" w:type="dxa"/>
                  <w:vAlign w:val="center"/>
                </w:tcPr>
                <w:p w14:paraId="4ED0977C" w14:textId="77777777" w:rsidR="0075743D" w:rsidRPr="0075743D" w:rsidRDefault="0075743D" w:rsidP="0075743D">
                  <w:pPr>
                    <w:pStyle w:val="Text"/>
                    <w:rPr>
                      <w:b/>
                      <w:bCs/>
                    </w:rPr>
                  </w:pPr>
                </w:p>
              </w:tc>
            </w:tr>
            <w:tr w:rsidR="0075743D" w:rsidRPr="0075743D" w14:paraId="65B52A2E" w14:textId="77777777">
              <w:trPr>
                <w:tblCellSpacing w:w="15" w:type="dxa"/>
              </w:trPr>
              <w:tc>
                <w:tcPr>
                  <w:tcW w:w="1897" w:type="dxa"/>
                  <w:vAlign w:val="center"/>
                  <w:hideMark/>
                </w:tcPr>
                <w:p w14:paraId="6AEE9AF6" w14:textId="77777777" w:rsidR="0075743D" w:rsidRPr="0075743D" w:rsidRDefault="0075743D" w:rsidP="0075743D">
                  <w:pPr>
                    <w:pStyle w:val="Text"/>
                  </w:pPr>
                  <w:r w:rsidRPr="0075743D">
                    <w:t>Python</w:t>
                  </w:r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5EBBCD05" w14:textId="77777777" w:rsidR="0075743D" w:rsidRPr="0075743D" w:rsidRDefault="0075743D" w:rsidP="0075743D">
                  <w:pPr>
                    <w:pStyle w:val="Text"/>
                  </w:pPr>
                  <w:r w:rsidRPr="0075743D">
                    <w:t>Main Programming Language</w:t>
                  </w:r>
                </w:p>
              </w:tc>
            </w:tr>
            <w:tr w:rsidR="0075743D" w:rsidRPr="0075743D" w14:paraId="155C38A1" w14:textId="77777777">
              <w:trPr>
                <w:tblCellSpacing w:w="15" w:type="dxa"/>
              </w:trPr>
              <w:tc>
                <w:tcPr>
                  <w:tcW w:w="1897" w:type="dxa"/>
                  <w:vAlign w:val="center"/>
                  <w:hideMark/>
                </w:tcPr>
                <w:p w14:paraId="72202018" w14:textId="32736FAC" w:rsidR="0075743D" w:rsidRPr="0075743D" w:rsidRDefault="0075743D" w:rsidP="0075743D">
                  <w:pPr>
                    <w:pStyle w:val="Text"/>
                  </w:pPr>
                  <w:r w:rsidRPr="0075743D">
                    <w:t>Speech Recognition</w:t>
                  </w:r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557C1C73" w14:textId="77777777" w:rsidR="0075743D" w:rsidRPr="0075743D" w:rsidRDefault="0075743D" w:rsidP="0075743D">
                  <w:pPr>
                    <w:pStyle w:val="Text"/>
                  </w:pPr>
                  <w:r w:rsidRPr="0075743D">
                    <w:t>Convert speech to text</w:t>
                  </w:r>
                </w:p>
              </w:tc>
            </w:tr>
            <w:tr w:rsidR="0075743D" w:rsidRPr="0075743D" w14:paraId="45B25B5B" w14:textId="77777777">
              <w:trPr>
                <w:tblCellSpacing w:w="15" w:type="dxa"/>
              </w:trPr>
              <w:tc>
                <w:tcPr>
                  <w:tcW w:w="1897" w:type="dxa"/>
                  <w:vAlign w:val="center"/>
                  <w:hideMark/>
                </w:tcPr>
                <w:p w14:paraId="0DF52B98" w14:textId="77777777" w:rsidR="0075743D" w:rsidRPr="0075743D" w:rsidRDefault="0075743D" w:rsidP="0075743D">
                  <w:pPr>
                    <w:pStyle w:val="Text"/>
                  </w:pPr>
                  <w:r w:rsidRPr="0075743D">
                    <w:t>Pyttsx3</w:t>
                  </w:r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1196150D" w14:textId="77777777" w:rsidR="0075743D" w:rsidRPr="0075743D" w:rsidRDefault="0075743D" w:rsidP="0075743D">
                  <w:pPr>
                    <w:pStyle w:val="Text"/>
                  </w:pPr>
                  <w:r w:rsidRPr="0075743D">
                    <w:t>Text-to-speech voice output</w:t>
                  </w:r>
                </w:p>
              </w:tc>
            </w:tr>
            <w:tr w:rsidR="0075743D" w:rsidRPr="0075743D" w14:paraId="0481BE25" w14:textId="77777777">
              <w:trPr>
                <w:tblCellSpacing w:w="15" w:type="dxa"/>
              </w:trPr>
              <w:tc>
                <w:tcPr>
                  <w:tcW w:w="1897" w:type="dxa"/>
                  <w:vAlign w:val="center"/>
                  <w:hideMark/>
                </w:tcPr>
                <w:p w14:paraId="66677E69" w14:textId="77777777" w:rsidR="0075743D" w:rsidRPr="0075743D" w:rsidRDefault="0075743D" w:rsidP="0075743D">
                  <w:pPr>
                    <w:pStyle w:val="Text"/>
                  </w:pPr>
                  <w:proofErr w:type="spellStart"/>
                  <w:r w:rsidRPr="0075743D">
                    <w:t>PyAudio</w:t>
                  </w:r>
                  <w:proofErr w:type="spellEnd"/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2B695F82" w14:textId="77777777" w:rsidR="0075743D" w:rsidRPr="0075743D" w:rsidRDefault="0075743D" w:rsidP="0075743D">
                  <w:pPr>
                    <w:pStyle w:val="Text"/>
                  </w:pPr>
                  <w:r w:rsidRPr="0075743D">
                    <w:t>Microphone input</w:t>
                  </w:r>
                </w:p>
              </w:tc>
            </w:tr>
            <w:tr w:rsidR="0075743D" w:rsidRPr="0075743D" w14:paraId="4A6255C7" w14:textId="77777777">
              <w:trPr>
                <w:tblCellSpacing w:w="15" w:type="dxa"/>
              </w:trPr>
              <w:tc>
                <w:tcPr>
                  <w:tcW w:w="1897" w:type="dxa"/>
                  <w:vAlign w:val="center"/>
                  <w:hideMark/>
                </w:tcPr>
                <w:p w14:paraId="00684299" w14:textId="77777777" w:rsidR="0075743D" w:rsidRPr="0075743D" w:rsidRDefault="0075743D" w:rsidP="0075743D">
                  <w:pPr>
                    <w:pStyle w:val="Text"/>
                  </w:pPr>
                  <w:proofErr w:type="spellStart"/>
                  <w:r w:rsidRPr="0075743D">
                    <w:t>PyWhatKit</w:t>
                  </w:r>
                  <w:proofErr w:type="spellEnd"/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3ACFA10D" w14:textId="77777777" w:rsidR="0075743D" w:rsidRPr="0075743D" w:rsidRDefault="0075743D" w:rsidP="0075743D">
                  <w:pPr>
                    <w:pStyle w:val="Text"/>
                  </w:pPr>
                  <w:r w:rsidRPr="0075743D">
                    <w:t>Google &amp; YouTube search</w:t>
                  </w:r>
                </w:p>
              </w:tc>
            </w:tr>
            <w:tr w:rsidR="0075743D" w:rsidRPr="0075743D" w14:paraId="43A7A779" w14:textId="77777777">
              <w:trPr>
                <w:tblCellSpacing w:w="15" w:type="dxa"/>
              </w:trPr>
              <w:tc>
                <w:tcPr>
                  <w:tcW w:w="1897" w:type="dxa"/>
                  <w:vAlign w:val="center"/>
                  <w:hideMark/>
                </w:tcPr>
                <w:p w14:paraId="3981844B" w14:textId="77777777" w:rsidR="0075743D" w:rsidRPr="0075743D" w:rsidRDefault="0075743D" w:rsidP="0075743D">
                  <w:pPr>
                    <w:pStyle w:val="Text"/>
                  </w:pPr>
                  <w:r w:rsidRPr="0075743D">
                    <w:t>Wikipedia API</w:t>
                  </w:r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38BCF249" w14:textId="77777777" w:rsidR="0075743D" w:rsidRPr="0075743D" w:rsidRDefault="0075743D" w:rsidP="0075743D">
                  <w:pPr>
                    <w:pStyle w:val="Text"/>
                  </w:pPr>
                  <w:r w:rsidRPr="0075743D">
                    <w:t>Wikipedia information</w:t>
                  </w:r>
                </w:p>
              </w:tc>
            </w:tr>
            <w:tr w:rsidR="0075743D" w:rsidRPr="0075743D" w14:paraId="6DE9BE85" w14:textId="77777777">
              <w:trPr>
                <w:tblCellSpacing w:w="15" w:type="dxa"/>
              </w:trPr>
              <w:tc>
                <w:tcPr>
                  <w:tcW w:w="1897" w:type="dxa"/>
                  <w:vAlign w:val="center"/>
                  <w:hideMark/>
                </w:tcPr>
                <w:p w14:paraId="11D09557" w14:textId="77777777" w:rsidR="0075743D" w:rsidRPr="0075743D" w:rsidRDefault="0075743D" w:rsidP="0075743D">
                  <w:pPr>
                    <w:pStyle w:val="Text"/>
                  </w:pPr>
                  <w:r w:rsidRPr="0075743D">
                    <w:t>OS Module</w:t>
                  </w:r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09FDEFEB" w14:textId="77777777" w:rsidR="0075743D" w:rsidRPr="0075743D" w:rsidRDefault="0075743D" w:rsidP="0075743D">
                  <w:pPr>
                    <w:pStyle w:val="Text"/>
                  </w:pPr>
                  <w:r w:rsidRPr="0075743D">
                    <w:t>Open applications/files</w:t>
                  </w:r>
                </w:p>
              </w:tc>
            </w:tr>
            <w:tr w:rsidR="0075743D" w:rsidRPr="0075743D" w14:paraId="5B9C2A88" w14:textId="77777777">
              <w:trPr>
                <w:tblCellSpacing w:w="15" w:type="dxa"/>
              </w:trPr>
              <w:tc>
                <w:tcPr>
                  <w:tcW w:w="1897" w:type="dxa"/>
                  <w:vAlign w:val="center"/>
                  <w:hideMark/>
                </w:tcPr>
                <w:p w14:paraId="3B3EDE57" w14:textId="77777777" w:rsidR="0075743D" w:rsidRPr="0075743D" w:rsidRDefault="0075743D" w:rsidP="0075743D">
                  <w:pPr>
                    <w:pStyle w:val="Text"/>
                  </w:pPr>
                  <w:r w:rsidRPr="0075743D">
                    <w:t>Datetime</w:t>
                  </w:r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75E48A57" w14:textId="77777777" w:rsidR="0075743D" w:rsidRPr="0075743D" w:rsidRDefault="0075743D" w:rsidP="0075743D">
                  <w:pPr>
                    <w:pStyle w:val="Text"/>
                  </w:pPr>
                  <w:r w:rsidRPr="0075743D">
                    <w:t>Time and date functions</w:t>
                  </w:r>
                </w:p>
              </w:tc>
            </w:tr>
          </w:tbl>
          <w:p w14:paraId="617F37FA" w14:textId="16ECDA54" w:rsidR="0048120C" w:rsidRDefault="0048120C" w:rsidP="00745C64">
            <w:pPr>
              <w:pStyle w:val="Text"/>
            </w:pPr>
          </w:p>
        </w:tc>
        <w:tc>
          <w:tcPr>
            <w:tcW w:w="1079" w:type="dxa"/>
          </w:tcPr>
          <w:p w14:paraId="6893498F" w14:textId="77777777" w:rsidR="0048120C" w:rsidRDefault="0048120C"/>
        </w:tc>
      </w:tr>
      <w:tr w:rsidR="0075743D" w14:paraId="5D821246" w14:textId="77777777" w:rsidTr="00EB7C2B">
        <w:trPr>
          <w:gridAfter w:val="4"/>
          <w:wAfter w:w="6114" w:type="dxa"/>
          <w:trHeight w:val="730"/>
        </w:trPr>
        <w:tc>
          <w:tcPr>
            <w:tcW w:w="719" w:type="dxa"/>
            <w:tcBorders>
              <w:top w:val="single" w:sz="18" w:space="0" w:color="476166" w:themeColor="accent1"/>
            </w:tcBorders>
          </w:tcPr>
          <w:p w14:paraId="323E34F9" w14:textId="77777777" w:rsidR="0075743D" w:rsidRPr="0075743D" w:rsidRDefault="0075743D">
            <w:pPr>
              <w:rPr>
                <w:color w:val="000000" w:themeColor="text1"/>
              </w:rPr>
            </w:pPr>
          </w:p>
        </w:tc>
        <w:tc>
          <w:tcPr>
            <w:tcW w:w="3957" w:type="dxa"/>
            <w:gridSpan w:val="4"/>
            <w:tcBorders>
              <w:top w:val="single" w:sz="18" w:space="0" w:color="476166" w:themeColor="accent1"/>
            </w:tcBorders>
          </w:tcPr>
          <w:p w14:paraId="1A6A8DD0" w14:textId="77777777" w:rsidR="0075743D" w:rsidRPr="0075743D" w:rsidRDefault="0075743D" w:rsidP="0075743D">
            <w:pPr>
              <w:rPr>
                <w:b/>
                <w:bCs/>
                <w:color w:val="20296B" w:themeColor="accent2" w:themeShade="BF"/>
              </w:rPr>
            </w:pPr>
            <w:r w:rsidRPr="0075743D">
              <w:rPr>
                <w:rFonts w:ascii="Segoe UI Emoji" w:hAnsi="Segoe UI Emoji" w:cs="Segoe UI Emoji"/>
                <w:b/>
                <w:bCs/>
                <w:color w:val="20296B" w:themeColor="accent2" w:themeShade="BF"/>
              </w:rPr>
              <w:t>📌</w:t>
            </w:r>
            <w:r w:rsidRPr="0075743D">
              <w:rPr>
                <w:b/>
                <w:bCs/>
                <w:color w:val="20296B" w:themeColor="accent2" w:themeShade="BF"/>
              </w:rPr>
              <w:t xml:space="preserve"> Software Requirements</w:t>
            </w:r>
          </w:p>
          <w:p w14:paraId="04CF27B4" w14:textId="77777777" w:rsidR="0075743D" w:rsidRPr="0075743D" w:rsidRDefault="0075743D" w:rsidP="0075743D">
            <w:pPr>
              <w:numPr>
                <w:ilvl w:val="0"/>
                <w:numId w:val="10"/>
              </w:numPr>
              <w:rPr>
                <w:color w:val="000000" w:themeColor="text1"/>
              </w:rPr>
            </w:pPr>
            <w:r w:rsidRPr="0075743D">
              <w:rPr>
                <w:color w:val="000000" w:themeColor="text1"/>
              </w:rPr>
              <w:t xml:space="preserve">Python 3.x </w:t>
            </w:r>
          </w:p>
          <w:p w14:paraId="1A32CE47" w14:textId="77777777" w:rsidR="0075743D" w:rsidRPr="0075743D" w:rsidRDefault="0075743D" w:rsidP="0075743D">
            <w:pPr>
              <w:numPr>
                <w:ilvl w:val="0"/>
                <w:numId w:val="10"/>
              </w:numPr>
              <w:rPr>
                <w:color w:val="000000" w:themeColor="text1"/>
              </w:rPr>
            </w:pPr>
            <w:r w:rsidRPr="0075743D">
              <w:rPr>
                <w:color w:val="000000" w:themeColor="text1"/>
              </w:rPr>
              <w:t xml:space="preserve">VS Code </w:t>
            </w:r>
          </w:p>
          <w:p w14:paraId="2A2041E0" w14:textId="77777777" w:rsidR="0075743D" w:rsidRPr="0075743D" w:rsidRDefault="0075743D" w:rsidP="0075743D">
            <w:pPr>
              <w:numPr>
                <w:ilvl w:val="0"/>
                <w:numId w:val="10"/>
              </w:numPr>
              <w:rPr>
                <w:color w:val="000000" w:themeColor="text1"/>
              </w:rPr>
            </w:pPr>
            <w:r w:rsidRPr="0075743D">
              <w:rPr>
                <w:color w:val="000000" w:themeColor="text1"/>
              </w:rPr>
              <w:t xml:space="preserve">Windows Operating System </w:t>
            </w:r>
          </w:p>
          <w:p w14:paraId="328BFE2D" w14:textId="77777777" w:rsidR="0075743D" w:rsidRPr="0075743D" w:rsidRDefault="0075743D" w:rsidP="0075743D">
            <w:pPr>
              <w:numPr>
                <w:ilvl w:val="0"/>
                <w:numId w:val="10"/>
              </w:numPr>
              <w:rPr>
                <w:color w:val="000000" w:themeColor="text1"/>
              </w:rPr>
            </w:pPr>
            <w:r w:rsidRPr="0075743D">
              <w:rPr>
                <w:color w:val="000000" w:themeColor="text1"/>
              </w:rPr>
              <w:t xml:space="preserve">Internet Connection </w:t>
            </w:r>
          </w:p>
          <w:p w14:paraId="3FA2C8FB" w14:textId="77777777" w:rsidR="0075743D" w:rsidRPr="0075743D" w:rsidRDefault="0075743D" w:rsidP="0075743D">
            <w:pPr>
              <w:numPr>
                <w:ilvl w:val="0"/>
                <w:numId w:val="10"/>
              </w:numPr>
              <w:rPr>
                <w:color w:val="000000" w:themeColor="text1"/>
              </w:rPr>
            </w:pPr>
            <w:r w:rsidRPr="0075743D">
              <w:rPr>
                <w:color w:val="000000" w:themeColor="text1"/>
              </w:rPr>
              <w:t xml:space="preserve">Microphone </w:t>
            </w:r>
          </w:p>
          <w:p w14:paraId="63052DB5" w14:textId="77777777" w:rsidR="0075743D" w:rsidRPr="0075743D" w:rsidRDefault="0075743D" w:rsidP="0075743D">
            <w:pPr>
              <w:rPr>
                <w:color w:val="000000" w:themeColor="text1"/>
              </w:rPr>
            </w:pPr>
            <w:r w:rsidRPr="0075743D">
              <w:rPr>
                <w:color w:val="000000" w:themeColor="text1"/>
              </w:rPr>
              <w:pict w14:anchorId="60CFAE9C">
                <v:rect id="_x0000_i1048" style="width:0;height:1.5pt" o:hralign="center" o:hrstd="t" o:hr="t" fillcolor="#a0a0a0" stroked="f"/>
              </w:pict>
            </w:r>
          </w:p>
          <w:p w14:paraId="58B76181" w14:textId="77777777" w:rsidR="0075743D" w:rsidRPr="0075743D" w:rsidRDefault="0075743D" w:rsidP="0075743D">
            <w:pPr>
              <w:rPr>
                <w:b/>
                <w:bCs/>
                <w:color w:val="20296B" w:themeColor="accent2" w:themeShade="BF"/>
              </w:rPr>
            </w:pPr>
            <w:r w:rsidRPr="0075743D">
              <w:rPr>
                <w:rFonts w:ascii="Segoe UI Emoji" w:hAnsi="Segoe UI Emoji" w:cs="Segoe UI Emoji"/>
                <w:b/>
                <w:bCs/>
                <w:color w:val="20296B" w:themeColor="accent2" w:themeShade="BF"/>
              </w:rPr>
              <w:t>📌</w:t>
            </w:r>
            <w:r w:rsidRPr="0075743D">
              <w:rPr>
                <w:b/>
                <w:bCs/>
                <w:color w:val="20296B" w:themeColor="accent2" w:themeShade="BF"/>
              </w:rPr>
              <w:t xml:space="preserve"> Hardware Requirements</w:t>
            </w:r>
          </w:p>
          <w:p w14:paraId="0E246928" w14:textId="77777777" w:rsidR="0075743D" w:rsidRPr="0075743D" w:rsidRDefault="0075743D" w:rsidP="0075743D">
            <w:pPr>
              <w:numPr>
                <w:ilvl w:val="0"/>
                <w:numId w:val="11"/>
              </w:numPr>
              <w:rPr>
                <w:color w:val="000000" w:themeColor="text1"/>
              </w:rPr>
            </w:pPr>
            <w:r w:rsidRPr="0075743D">
              <w:rPr>
                <w:color w:val="000000" w:themeColor="text1"/>
              </w:rPr>
              <w:t xml:space="preserve">Computer/Laptop </w:t>
            </w:r>
          </w:p>
          <w:p w14:paraId="25E2EE76" w14:textId="77777777" w:rsidR="0075743D" w:rsidRPr="0075743D" w:rsidRDefault="0075743D" w:rsidP="0075743D">
            <w:pPr>
              <w:numPr>
                <w:ilvl w:val="0"/>
                <w:numId w:val="11"/>
              </w:numPr>
              <w:rPr>
                <w:color w:val="000000" w:themeColor="text1"/>
              </w:rPr>
            </w:pPr>
            <w:r w:rsidRPr="0075743D">
              <w:rPr>
                <w:color w:val="000000" w:themeColor="text1"/>
              </w:rPr>
              <w:t xml:space="preserve">Microphone </w:t>
            </w:r>
          </w:p>
          <w:p w14:paraId="0DE2F0EC" w14:textId="77777777" w:rsidR="0075743D" w:rsidRPr="0075743D" w:rsidRDefault="0075743D" w:rsidP="0075743D">
            <w:pPr>
              <w:numPr>
                <w:ilvl w:val="0"/>
                <w:numId w:val="11"/>
              </w:numPr>
              <w:rPr>
                <w:color w:val="000000" w:themeColor="text1"/>
              </w:rPr>
            </w:pPr>
            <w:r w:rsidRPr="0075743D">
              <w:rPr>
                <w:color w:val="000000" w:themeColor="text1"/>
              </w:rPr>
              <w:t>Speaker/Headphones</w:t>
            </w:r>
          </w:p>
          <w:p w14:paraId="572F714C" w14:textId="77777777" w:rsidR="0075743D" w:rsidRPr="0075743D" w:rsidRDefault="0075743D" w:rsidP="0075743D">
            <w:pPr>
              <w:ind w:left="720"/>
              <w:rPr>
                <w:color w:val="000000" w:themeColor="text1"/>
              </w:rPr>
            </w:pPr>
          </w:p>
          <w:p w14:paraId="1CD7C71E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Explanation of Files</w:t>
            </w:r>
          </w:p>
          <w:p w14:paraId="1CFE8DA3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pict w14:anchorId="635F0A12">
                <v:rect id="_x0000_i1068" style="width:0;height:1.5pt" o:hralign="center" o:hrstd="t" o:hr="t" fillcolor="#a0a0a0" stroked="f"/>
              </w:pict>
            </w:r>
          </w:p>
          <w:p w14:paraId="6C8C617B" w14:textId="77777777" w:rsidR="0075743D" w:rsidRPr="0075743D" w:rsidRDefault="0075743D" w:rsidP="0075743D">
            <w:pPr>
              <w:rPr>
                <w:b/>
                <w:bCs/>
                <w:color w:val="20296B" w:themeColor="accent2" w:themeShade="BF"/>
              </w:rPr>
            </w:pPr>
            <w:r w:rsidRPr="0075743D">
              <w:rPr>
                <w:b/>
                <w:bCs/>
                <w:color w:val="20296B" w:themeColor="accent2" w:themeShade="BF"/>
              </w:rPr>
              <w:t>1️</w:t>
            </w:r>
            <w:r w:rsidRPr="0075743D">
              <w:rPr>
                <w:rFonts w:ascii="Segoe UI Symbol" w:hAnsi="Segoe UI Symbol" w:cs="Segoe UI Symbol"/>
                <w:b/>
                <w:bCs/>
                <w:color w:val="20296B" w:themeColor="accent2" w:themeShade="BF"/>
              </w:rPr>
              <w:t>⃣</w:t>
            </w:r>
            <w:r w:rsidRPr="0075743D">
              <w:rPr>
                <w:b/>
                <w:bCs/>
                <w:color w:val="20296B" w:themeColor="accent2" w:themeShade="BF"/>
              </w:rPr>
              <w:t xml:space="preserve"> main.py</w:t>
            </w:r>
          </w:p>
          <w:p w14:paraId="60849F85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Purpose</w:t>
            </w:r>
          </w:p>
          <w:p w14:paraId="5AE8AAA0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This is the main brain of the assistant.</w:t>
            </w:r>
          </w:p>
          <w:p w14:paraId="2AE698E3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It:</w:t>
            </w:r>
          </w:p>
          <w:p w14:paraId="6B84115B" w14:textId="77777777" w:rsidR="0075743D" w:rsidRPr="0075743D" w:rsidRDefault="0075743D" w:rsidP="0075743D">
            <w:pPr>
              <w:numPr>
                <w:ilvl w:val="0"/>
                <w:numId w:val="12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Takes voice input </w:t>
            </w:r>
          </w:p>
          <w:p w14:paraId="449AC88B" w14:textId="77777777" w:rsidR="0075743D" w:rsidRPr="0075743D" w:rsidRDefault="0075743D" w:rsidP="0075743D">
            <w:pPr>
              <w:numPr>
                <w:ilvl w:val="0"/>
                <w:numId w:val="12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Matches commands </w:t>
            </w:r>
          </w:p>
          <w:p w14:paraId="010C5956" w14:textId="77777777" w:rsidR="0075743D" w:rsidRPr="0075743D" w:rsidRDefault="0075743D" w:rsidP="0075743D">
            <w:pPr>
              <w:numPr>
                <w:ilvl w:val="0"/>
                <w:numId w:val="12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Calls required functions </w:t>
            </w:r>
          </w:p>
          <w:p w14:paraId="51CBEDBD" w14:textId="77777777" w:rsidR="0075743D" w:rsidRPr="0075743D" w:rsidRDefault="0075743D" w:rsidP="0075743D">
            <w:pPr>
              <w:rPr>
                <w:b/>
                <w:bCs/>
                <w:color w:val="20296B" w:themeColor="accent2" w:themeShade="BF"/>
              </w:rPr>
            </w:pPr>
            <w:r w:rsidRPr="0075743D">
              <w:rPr>
                <w:b/>
                <w:bCs/>
                <w:color w:val="20296B" w:themeColor="accent2" w:themeShade="BF"/>
              </w:rPr>
              <w:t>Main Tasks</w:t>
            </w:r>
          </w:p>
          <w:p w14:paraId="176C6007" w14:textId="77777777" w:rsidR="0075743D" w:rsidRPr="0075743D" w:rsidRDefault="0075743D" w:rsidP="0075743D">
            <w:pPr>
              <w:numPr>
                <w:ilvl w:val="0"/>
                <w:numId w:val="13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Start Alexa </w:t>
            </w:r>
          </w:p>
          <w:p w14:paraId="33ACAEDB" w14:textId="77777777" w:rsidR="0075743D" w:rsidRPr="0075743D" w:rsidRDefault="0075743D" w:rsidP="0075743D">
            <w:pPr>
              <w:numPr>
                <w:ilvl w:val="0"/>
                <w:numId w:val="13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Listen continuously </w:t>
            </w:r>
          </w:p>
          <w:p w14:paraId="02BCD7E3" w14:textId="77777777" w:rsidR="0075743D" w:rsidRPr="0075743D" w:rsidRDefault="0075743D" w:rsidP="0075743D">
            <w:pPr>
              <w:numPr>
                <w:ilvl w:val="0"/>
                <w:numId w:val="13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lastRenderedPageBreak/>
              <w:t xml:space="preserve">Process user commands </w:t>
            </w:r>
          </w:p>
          <w:p w14:paraId="21B2C827" w14:textId="77777777" w:rsidR="0075743D" w:rsidRPr="0075743D" w:rsidRDefault="0075743D" w:rsidP="0075743D">
            <w:pPr>
              <w:numPr>
                <w:ilvl w:val="0"/>
                <w:numId w:val="13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Execute commands </w:t>
            </w:r>
          </w:p>
          <w:p w14:paraId="62B54BD9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pict w14:anchorId="501252A5">
                <v:rect id="_x0000_i1069" style="width:0;height:1.5pt" o:hralign="center" o:hrstd="t" o:hr="t" fillcolor="#a0a0a0" stroked="f"/>
              </w:pict>
            </w:r>
          </w:p>
          <w:p w14:paraId="602B9FD8" w14:textId="77777777" w:rsidR="0075743D" w:rsidRPr="0075743D" w:rsidRDefault="0075743D" w:rsidP="0075743D">
            <w:pPr>
              <w:rPr>
                <w:b/>
                <w:bCs/>
                <w:color w:val="20296B" w:themeColor="accent2" w:themeShade="BF"/>
              </w:rPr>
            </w:pPr>
            <w:r w:rsidRPr="0075743D">
              <w:rPr>
                <w:b/>
                <w:bCs/>
                <w:color w:val="20296B" w:themeColor="accent2" w:themeShade="BF"/>
              </w:rPr>
              <w:t>2️</w:t>
            </w:r>
            <w:r w:rsidRPr="0075743D">
              <w:rPr>
                <w:rFonts w:ascii="Segoe UI Symbol" w:hAnsi="Segoe UI Symbol" w:cs="Segoe UI Symbol"/>
                <w:b/>
                <w:bCs/>
                <w:color w:val="20296B" w:themeColor="accent2" w:themeShade="BF"/>
              </w:rPr>
              <w:t>⃣</w:t>
            </w:r>
            <w:r w:rsidRPr="0075743D">
              <w:rPr>
                <w:b/>
                <w:bCs/>
                <w:color w:val="20296B" w:themeColor="accent2" w:themeShade="BF"/>
              </w:rPr>
              <w:t xml:space="preserve"> commands.py</w:t>
            </w:r>
          </w:p>
          <w:p w14:paraId="049FFD69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Purpose</w:t>
            </w:r>
          </w:p>
          <w:p w14:paraId="08C953C1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Contains all command functions.</w:t>
            </w:r>
          </w:p>
          <w:p w14:paraId="2E9EC5D7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Functions Included</w:t>
            </w:r>
          </w:p>
          <w:p w14:paraId="1C18A1D3" w14:textId="77777777" w:rsidR="0075743D" w:rsidRPr="0075743D" w:rsidRDefault="0075743D" w:rsidP="0075743D">
            <w:pPr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Open Chrome </w:t>
            </w:r>
          </w:p>
          <w:p w14:paraId="7804D186" w14:textId="77777777" w:rsidR="0075743D" w:rsidRPr="0075743D" w:rsidRDefault="0075743D" w:rsidP="0075743D">
            <w:pPr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Open Notepad </w:t>
            </w:r>
          </w:p>
          <w:p w14:paraId="6BE6F285" w14:textId="77777777" w:rsidR="0075743D" w:rsidRPr="0075743D" w:rsidRDefault="0075743D" w:rsidP="0075743D">
            <w:pPr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Play Music </w:t>
            </w:r>
          </w:p>
          <w:p w14:paraId="15F2C770" w14:textId="77777777" w:rsidR="0075743D" w:rsidRPr="0075743D" w:rsidRDefault="0075743D" w:rsidP="0075743D">
            <w:pPr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Search Google </w:t>
            </w:r>
          </w:p>
          <w:p w14:paraId="1DD9D58D" w14:textId="77777777" w:rsidR="0075743D" w:rsidRPr="0075743D" w:rsidRDefault="0075743D" w:rsidP="0075743D">
            <w:pPr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Search Wikipedia </w:t>
            </w:r>
          </w:p>
          <w:p w14:paraId="48E24F19" w14:textId="77777777" w:rsidR="0075743D" w:rsidRPr="0075743D" w:rsidRDefault="0075743D" w:rsidP="0075743D">
            <w:pPr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Open folders </w:t>
            </w:r>
          </w:p>
          <w:p w14:paraId="2D0159DC" w14:textId="77777777" w:rsidR="0075743D" w:rsidRPr="0075743D" w:rsidRDefault="0075743D" w:rsidP="0075743D">
            <w:pPr>
              <w:numPr>
                <w:ilvl w:val="0"/>
                <w:numId w:val="14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Tell time/date </w:t>
            </w:r>
          </w:p>
          <w:p w14:paraId="27E1165A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pict w14:anchorId="69F95250">
                <v:rect id="_x0000_i1070" style="width:0;height:1.5pt" o:hralign="center" o:hrstd="t" o:hr="t" fillcolor="#a0a0a0" stroked="f"/>
              </w:pict>
            </w:r>
          </w:p>
          <w:p w14:paraId="012354D7" w14:textId="77777777" w:rsidR="0075743D" w:rsidRPr="0075743D" w:rsidRDefault="0075743D" w:rsidP="0075743D">
            <w:pPr>
              <w:rPr>
                <w:b/>
                <w:bCs/>
                <w:color w:val="20296B" w:themeColor="accent2" w:themeShade="BF"/>
              </w:rPr>
            </w:pPr>
            <w:r w:rsidRPr="0075743D">
              <w:rPr>
                <w:b/>
                <w:bCs/>
                <w:color w:val="20296B" w:themeColor="accent2" w:themeShade="BF"/>
              </w:rPr>
              <w:t>3️</w:t>
            </w:r>
            <w:r w:rsidRPr="0075743D">
              <w:rPr>
                <w:rFonts w:ascii="Segoe UI Symbol" w:hAnsi="Segoe UI Symbol" w:cs="Segoe UI Symbol"/>
                <w:b/>
                <w:bCs/>
                <w:color w:val="20296B" w:themeColor="accent2" w:themeShade="BF"/>
              </w:rPr>
              <w:t>⃣</w:t>
            </w:r>
            <w:r w:rsidRPr="0075743D">
              <w:rPr>
                <w:b/>
                <w:bCs/>
                <w:color w:val="20296B" w:themeColor="accent2" w:themeShade="BF"/>
              </w:rPr>
              <w:t xml:space="preserve"> utils.py</w:t>
            </w:r>
          </w:p>
          <w:p w14:paraId="437A5CED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Purpose</w:t>
            </w:r>
          </w:p>
          <w:p w14:paraId="484BB901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Handles:</w:t>
            </w:r>
          </w:p>
          <w:p w14:paraId="1C05368E" w14:textId="77777777" w:rsidR="0075743D" w:rsidRPr="0075743D" w:rsidRDefault="0075743D" w:rsidP="0075743D">
            <w:pPr>
              <w:numPr>
                <w:ilvl w:val="0"/>
                <w:numId w:val="15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Speech recognition </w:t>
            </w:r>
          </w:p>
          <w:p w14:paraId="0F0A9B3D" w14:textId="77777777" w:rsidR="0075743D" w:rsidRPr="0075743D" w:rsidRDefault="0075743D" w:rsidP="0075743D">
            <w:pPr>
              <w:numPr>
                <w:ilvl w:val="0"/>
                <w:numId w:val="15"/>
              </w:num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 xml:space="preserve">Text-to-speech </w:t>
            </w:r>
          </w:p>
          <w:p w14:paraId="24F228BC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Main Functions</w:t>
            </w:r>
          </w:p>
          <w:p w14:paraId="79118943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proofErr w:type="gramStart"/>
            <w:r w:rsidRPr="0075743D">
              <w:rPr>
                <w:b/>
                <w:bCs/>
                <w:color w:val="000000" w:themeColor="text1"/>
              </w:rPr>
              <w:t>speak(</w:t>
            </w:r>
            <w:proofErr w:type="gramEnd"/>
            <w:r w:rsidRPr="0075743D">
              <w:rPr>
                <w:b/>
                <w:bCs/>
                <w:color w:val="000000" w:themeColor="text1"/>
              </w:rPr>
              <w:t>)</w:t>
            </w:r>
          </w:p>
          <w:p w14:paraId="30CBCECB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proofErr w:type="gramStart"/>
            <w:r w:rsidRPr="0075743D">
              <w:rPr>
                <w:b/>
                <w:bCs/>
                <w:color w:val="000000" w:themeColor="text1"/>
              </w:rPr>
              <w:t>Converts</w:t>
            </w:r>
            <w:proofErr w:type="gramEnd"/>
            <w:r w:rsidRPr="0075743D">
              <w:rPr>
                <w:b/>
                <w:bCs/>
                <w:color w:val="000000" w:themeColor="text1"/>
              </w:rPr>
              <w:t xml:space="preserve"> text into voice.</w:t>
            </w:r>
          </w:p>
          <w:p w14:paraId="15C91A8A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proofErr w:type="gramStart"/>
            <w:r w:rsidRPr="0075743D">
              <w:rPr>
                <w:b/>
                <w:bCs/>
                <w:color w:val="000000" w:themeColor="text1"/>
              </w:rPr>
              <w:t>listen(</w:t>
            </w:r>
            <w:proofErr w:type="gramEnd"/>
            <w:r w:rsidRPr="0075743D">
              <w:rPr>
                <w:b/>
                <w:bCs/>
                <w:color w:val="000000" w:themeColor="text1"/>
              </w:rPr>
              <w:t>)</w:t>
            </w:r>
          </w:p>
          <w:p w14:paraId="5F0BDCF9" w14:textId="77777777" w:rsid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Converts user speech into text.</w:t>
            </w:r>
          </w:p>
          <w:p w14:paraId="05227132" w14:textId="77777777" w:rsidR="0075743D" w:rsidRDefault="0075743D" w:rsidP="0075743D">
            <w:pPr>
              <w:rPr>
                <w:b/>
                <w:bCs/>
                <w:color w:val="000000" w:themeColor="text1"/>
              </w:rPr>
            </w:pPr>
          </w:p>
          <w:p w14:paraId="3B735273" w14:textId="28686DBA" w:rsidR="0075743D" w:rsidRDefault="0075743D" w:rsidP="0075743D">
            <w:pPr>
              <w:rPr>
                <w:b/>
                <w:bCs/>
                <w:color w:val="20296B" w:themeColor="accent2" w:themeShade="BF"/>
              </w:rPr>
            </w:pPr>
            <w:r w:rsidRPr="0075743D">
              <w:rPr>
                <w:rFonts w:ascii="Segoe UI Emoji" w:hAnsi="Segoe UI Emoji" w:cs="Segoe UI Emoji"/>
                <w:b/>
                <w:bCs/>
                <w:color w:val="20296B" w:themeColor="accent2" w:themeShade="BF"/>
                <w:sz w:val="32"/>
                <w:szCs w:val="32"/>
              </w:rPr>
              <w:t>📌</w:t>
            </w:r>
            <w:r w:rsidRPr="0075743D">
              <w:rPr>
                <w:b/>
                <w:bCs/>
                <w:color w:val="20296B" w:themeColor="accent2" w:themeShade="BF"/>
                <w:sz w:val="32"/>
                <w:szCs w:val="32"/>
              </w:rPr>
              <w:t xml:space="preserve"> Working Principle of the Project</w:t>
            </w:r>
            <w:r>
              <w:rPr>
                <w:b/>
                <w:bCs/>
                <w:color w:val="20296B" w:themeColor="accent2" w:themeShade="BF"/>
              </w:rPr>
              <w:t>:</w:t>
            </w:r>
          </w:p>
          <w:p w14:paraId="3789109C" w14:textId="77777777" w:rsidR="0075743D" w:rsidRPr="0075743D" w:rsidRDefault="0075743D" w:rsidP="0075743D">
            <w:pPr>
              <w:rPr>
                <w:b/>
                <w:bCs/>
                <w:color w:val="20296B" w:themeColor="accent2" w:themeShade="BF"/>
              </w:rPr>
            </w:pPr>
          </w:p>
          <w:p w14:paraId="522ED1D4" w14:textId="77777777" w:rsid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Step-by-Step Working</w:t>
            </w:r>
          </w:p>
          <w:p w14:paraId="12841E94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</w:p>
          <w:p w14:paraId="693499DD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Step 1: Voice Input</w:t>
            </w:r>
          </w:p>
          <w:p w14:paraId="21FFAA0C" w14:textId="77777777" w:rsidR="0075743D" w:rsidRDefault="0075743D" w:rsidP="0075743D">
            <w:pPr>
              <w:rPr>
                <w:b/>
                <w:bCs/>
                <w:color w:val="000000" w:themeColor="text1"/>
              </w:rPr>
            </w:pPr>
            <w:proofErr w:type="gramStart"/>
            <w:r w:rsidRPr="0075743D">
              <w:rPr>
                <w:b/>
                <w:bCs/>
                <w:color w:val="000000" w:themeColor="text1"/>
              </w:rPr>
              <w:t>User speaks</w:t>
            </w:r>
            <w:proofErr w:type="gramEnd"/>
            <w:r w:rsidRPr="0075743D">
              <w:rPr>
                <w:b/>
                <w:bCs/>
                <w:color w:val="000000" w:themeColor="text1"/>
              </w:rPr>
              <w:t xml:space="preserve"> through microphone.</w:t>
            </w:r>
          </w:p>
          <w:p w14:paraId="18713990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</w:p>
          <w:p w14:paraId="682B6460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Step 2: Speech Recognition</w:t>
            </w:r>
          </w:p>
          <w:p w14:paraId="63B6A4CB" w14:textId="77777777" w:rsidR="0075743D" w:rsidRDefault="0075743D" w:rsidP="0075743D">
            <w:pPr>
              <w:rPr>
                <w:b/>
                <w:bCs/>
                <w:color w:val="000000" w:themeColor="text1"/>
              </w:rPr>
            </w:pPr>
            <w:proofErr w:type="spellStart"/>
            <w:r w:rsidRPr="0075743D">
              <w:rPr>
                <w:b/>
                <w:bCs/>
                <w:color w:val="000000" w:themeColor="text1"/>
              </w:rPr>
              <w:t>SpeechRecognition</w:t>
            </w:r>
            <w:proofErr w:type="spellEnd"/>
            <w:r w:rsidRPr="0075743D">
              <w:rPr>
                <w:b/>
                <w:bCs/>
                <w:color w:val="000000" w:themeColor="text1"/>
              </w:rPr>
              <w:t xml:space="preserve"> library converts speech into text.</w:t>
            </w:r>
          </w:p>
          <w:p w14:paraId="5D881304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</w:p>
          <w:p w14:paraId="70DCEB7E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Step 3: Command Processing</w:t>
            </w:r>
          </w:p>
          <w:p w14:paraId="66432241" w14:textId="77777777" w:rsid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The system checks which command was spoken.</w:t>
            </w:r>
          </w:p>
          <w:p w14:paraId="04C1D4B1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</w:p>
          <w:p w14:paraId="3885FD97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Step 4: Execute Command</w:t>
            </w:r>
          </w:p>
          <w:p w14:paraId="075E6BDE" w14:textId="77777777" w:rsid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Required task is performed.</w:t>
            </w:r>
          </w:p>
          <w:p w14:paraId="4E03BC69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</w:p>
          <w:p w14:paraId="4C5CC73D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Step 5: Voice Response</w:t>
            </w:r>
          </w:p>
          <w:p w14:paraId="1E5453B7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  <w:r w:rsidRPr="0075743D">
              <w:rPr>
                <w:b/>
                <w:bCs/>
                <w:color w:val="000000" w:themeColor="text1"/>
              </w:rPr>
              <w:t>Alexa responds using female voice.</w:t>
            </w:r>
          </w:p>
          <w:p w14:paraId="3CF6EE77" w14:textId="77777777" w:rsidR="0075743D" w:rsidRPr="0075743D" w:rsidRDefault="0075743D" w:rsidP="0075743D">
            <w:pPr>
              <w:rPr>
                <w:b/>
                <w:bCs/>
                <w:color w:val="000000" w:themeColor="text1"/>
              </w:rPr>
            </w:pPr>
          </w:p>
          <w:p w14:paraId="7864583E" w14:textId="77777777" w:rsidR="0075743D" w:rsidRDefault="0075743D" w:rsidP="0075743D">
            <w:pPr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75743D">
              <w:rPr>
                <w:rFonts w:ascii="Segoe UI Emoji" w:hAnsi="Segoe UI Emoji" w:cs="Segoe UI Emoji"/>
                <w:b/>
                <w:bCs/>
                <w:color w:val="000000" w:themeColor="text1"/>
                <w:sz w:val="44"/>
                <w:szCs w:val="44"/>
              </w:rPr>
              <w:lastRenderedPageBreak/>
              <w:t>📌</w:t>
            </w:r>
            <w:r w:rsidRPr="0075743D">
              <w:rPr>
                <w:b/>
                <w:bCs/>
                <w:color w:val="000000" w:themeColor="text1"/>
                <w:sz w:val="44"/>
                <w:szCs w:val="44"/>
              </w:rPr>
              <w:t xml:space="preserve"> Flowchart Explanation</w:t>
            </w:r>
          </w:p>
          <w:p w14:paraId="718460EC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>Start</w:t>
            </w:r>
          </w:p>
          <w:p w14:paraId="7E872DFA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 xml:space="preserve">   </w:t>
            </w:r>
            <w:r w:rsidRPr="0075743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↓</w:t>
            </w:r>
          </w:p>
          <w:p w14:paraId="22FBC47C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>Take Voice Input</w:t>
            </w:r>
          </w:p>
          <w:p w14:paraId="2FAD9BD8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 xml:space="preserve">   </w:t>
            </w:r>
            <w:r w:rsidRPr="0075743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↓</w:t>
            </w:r>
          </w:p>
          <w:p w14:paraId="32407C4B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>Convert Speech to Text</w:t>
            </w:r>
          </w:p>
          <w:p w14:paraId="6EED2661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 xml:space="preserve">   </w:t>
            </w:r>
            <w:r w:rsidRPr="0075743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↓</w:t>
            </w:r>
          </w:p>
          <w:p w14:paraId="1AE64EFA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>Identify Command</w:t>
            </w:r>
          </w:p>
          <w:p w14:paraId="10708A7D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 xml:space="preserve">   </w:t>
            </w:r>
            <w:r w:rsidRPr="0075743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↓</w:t>
            </w:r>
          </w:p>
          <w:p w14:paraId="487DA3B1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>Execute Task</w:t>
            </w:r>
          </w:p>
          <w:p w14:paraId="16FDA5AE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 xml:space="preserve">   </w:t>
            </w:r>
            <w:r w:rsidRPr="0075743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↓</w:t>
            </w:r>
          </w:p>
          <w:p w14:paraId="1BC9B8AA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>Give Voice Response</w:t>
            </w:r>
          </w:p>
          <w:p w14:paraId="24BE0AEE" w14:textId="77777777" w:rsidR="0075743D" w:rsidRP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 xml:space="preserve">   </w:t>
            </w:r>
            <w:r w:rsidRPr="0075743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↓</w:t>
            </w:r>
          </w:p>
          <w:p w14:paraId="6F3CD2CA" w14:textId="77777777" w:rsidR="0075743D" w:rsidRDefault="0075743D" w:rsidP="0075743D">
            <w:pPr>
              <w:rPr>
                <w:color w:val="000000" w:themeColor="text1"/>
                <w:sz w:val="32"/>
                <w:szCs w:val="32"/>
              </w:rPr>
            </w:pPr>
            <w:r w:rsidRPr="0075743D">
              <w:rPr>
                <w:color w:val="000000" w:themeColor="text1"/>
                <w:sz w:val="32"/>
                <w:szCs w:val="32"/>
              </w:rPr>
              <w:t>Wait for Next Command</w:t>
            </w:r>
          </w:p>
          <w:p w14:paraId="071B0642" w14:textId="77777777" w:rsidR="0075743D" w:rsidRDefault="0075743D" w:rsidP="0075743D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75743D">
              <w:rPr>
                <w:b/>
                <w:bCs/>
                <w:color w:val="1880AD" w:themeColor="accent4" w:themeShade="BF"/>
                <w:sz w:val="32"/>
                <w:szCs w:val="32"/>
              </w:rPr>
              <w:t>Libraries Used</w:t>
            </w:r>
            <w:r w:rsidRPr="0075743D">
              <w:rPr>
                <w:b/>
                <w:bCs/>
                <w:color w:val="1880AD" w:themeColor="accent4" w:themeShade="BF"/>
                <w:sz w:val="32"/>
                <w:szCs w:val="32"/>
              </w:rPr>
              <w:t>:</w:t>
            </w:r>
          </w:p>
          <w:p w14:paraId="4FB8D56C" w14:textId="77777777" w:rsidR="008B179C" w:rsidRDefault="008B179C" w:rsidP="0075743D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</w:p>
          <w:p w14:paraId="3D7FFEFF" w14:textId="77777777" w:rsidR="008B179C" w:rsidRDefault="008B179C" w:rsidP="0075743D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</w:p>
          <w:p w14:paraId="622DC9B4" w14:textId="77777777" w:rsidR="008B179C" w:rsidRPr="008B179C" w:rsidRDefault="008B179C" w:rsidP="008B179C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B179C">
              <w:rPr>
                <w:b/>
                <w:bCs/>
                <w:color w:val="000000" w:themeColor="text1"/>
                <w:sz w:val="32"/>
                <w:szCs w:val="32"/>
              </w:rPr>
              <w:t>1️</w:t>
            </w:r>
            <w:r w:rsidRPr="008B179C">
              <w:rPr>
                <w:rFonts w:ascii="Segoe UI Symbol" w:hAnsi="Segoe UI Symbol" w:cs="Segoe UI Symbol"/>
                <w:b/>
                <w:bCs/>
                <w:color w:val="000000" w:themeColor="text1"/>
                <w:sz w:val="32"/>
                <w:szCs w:val="32"/>
              </w:rPr>
              <w:t>⃣</w:t>
            </w:r>
            <w:r w:rsidRPr="008B179C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8B179C">
              <w:rPr>
                <w:b/>
                <w:bCs/>
                <w:color w:val="000000" w:themeColor="text1"/>
                <w:sz w:val="32"/>
                <w:szCs w:val="32"/>
              </w:rPr>
              <w:t>SpeechRecognition</w:t>
            </w:r>
            <w:proofErr w:type="spellEnd"/>
          </w:p>
          <w:p w14:paraId="119FF169" w14:textId="77777777" w:rsidR="008B179C" w:rsidRPr="008B179C" w:rsidRDefault="008B179C" w:rsidP="008B179C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B179C">
              <w:rPr>
                <w:b/>
                <w:bCs/>
                <w:color w:val="000000" w:themeColor="text1"/>
                <w:sz w:val="32"/>
                <w:szCs w:val="32"/>
              </w:rPr>
              <w:t>Purpose</w:t>
            </w:r>
          </w:p>
          <w:p w14:paraId="3FFCF5A7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>Used for converting speech into text.</w:t>
            </w:r>
          </w:p>
          <w:p w14:paraId="6668DD75" w14:textId="77777777" w:rsidR="008B179C" w:rsidRPr="008B179C" w:rsidRDefault="008B179C" w:rsidP="008B179C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B179C">
              <w:rPr>
                <w:b/>
                <w:bCs/>
                <w:color w:val="000000" w:themeColor="text1"/>
                <w:sz w:val="32"/>
                <w:szCs w:val="32"/>
              </w:rPr>
              <w:t>Example</w:t>
            </w:r>
          </w:p>
          <w:p w14:paraId="6004D0E1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8B179C">
              <w:rPr>
                <w:color w:val="000000" w:themeColor="text1"/>
                <w:sz w:val="32"/>
                <w:szCs w:val="32"/>
              </w:rPr>
              <w:t>recognize_google</w:t>
            </w:r>
            <w:proofErr w:type="spellEnd"/>
            <w:r w:rsidRPr="008B179C">
              <w:rPr>
                <w:color w:val="000000" w:themeColor="text1"/>
                <w:sz w:val="32"/>
                <w:szCs w:val="32"/>
              </w:rPr>
              <w:t>(audio)</w:t>
            </w:r>
          </w:p>
          <w:p w14:paraId="33CE3FD9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pict w14:anchorId="45B9F8E2">
                <v:rect id="_x0000_i1106" style="width:0;height:1.5pt" o:hralign="center" o:hrstd="t" o:hr="t" fillcolor="#a0a0a0" stroked="f"/>
              </w:pict>
            </w:r>
          </w:p>
          <w:p w14:paraId="0A744832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>2️</w:t>
            </w:r>
            <w:r w:rsidRPr="008B179C">
              <w:rPr>
                <w:rFonts w:ascii="Segoe UI Symbol" w:hAnsi="Segoe UI Symbol" w:cs="Segoe UI Symbol"/>
                <w:b/>
                <w:bCs/>
                <w:color w:val="1880AD" w:themeColor="accent4" w:themeShade="BF"/>
                <w:sz w:val="32"/>
                <w:szCs w:val="32"/>
              </w:rPr>
              <w:t>⃣</w:t>
            </w: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 xml:space="preserve"> Pyttsx3</w:t>
            </w:r>
          </w:p>
          <w:p w14:paraId="2A0249E8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>Purpose</w:t>
            </w:r>
          </w:p>
          <w:p w14:paraId="34DA1569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>Used for converting text into speech.</w:t>
            </w:r>
          </w:p>
          <w:p w14:paraId="2D74259A" w14:textId="77777777" w:rsidR="008B179C" w:rsidRPr="008B179C" w:rsidRDefault="008B179C" w:rsidP="008B179C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B179C">
              <w:rPr>
                <w:b/>
                <w:bCs/>
                <w:color w:val="000000" w:themeColor="text1"/>
                <w:sz w:val="32"/>
                <w:szCs w:val="32"/>
              </w:rPr>
              <w:t>Example</w:t>
            </w:r>
          </w:p>
          <w:p w14:paraId="5BD35139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proofErr w:type="spellStart"/>
            <w:r w:rsidRPr="008B179C">
              <w:rPr>
                <w:color w:val="000000" w:themeColor="text1"/>
                <w:sz w:val="32"/>
                <w:szCs w:val="32"/>
              </w:rPr>
              <w:t>engine.say</w:t>
            </w:r>
            <w:proofErr w:type="spellEnd"/>
            <w:r w:rsidRPr="008B179C">
              <w:rPr>
                <w:color w:val="000000" w:themeColor="text1"/>
                <w:sz w:val="32"/>
                <w:szCs w:val="32"/>
              </w:rPr>
              <w:t>(text)</w:t>
            </w:r>
          </w:p>
          <w:p w14:paraId="54DFCE19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pict w14:anchorId="0A8DC66E">
                <v:rect id="_x0000_i1107" style="width:0;height:1.5pt" o:hralign="center" o:hrstd="t" o:hr="t" fillcolor="#a0a0a0" stroked="f"/>
              </w:pict>
            </w:r>
          </w:p>
          <w:p w14:paraId="28F27F7B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>3️</w:t>
            </w:r>
            <w:r w:rsidRPr="008B179C">
              <w:rPr>
                <w:rFonts w:ascii="Segoe UI Symbol" w:hAnsi="Segoe UI Symbol" w:cs="Segoe UI Symbol"/>
                <w:b/>
                <w:bCs/>
                <w:color w:val="1880AD" w:themeColor="accent4" w:themeShade="BF"/>
                <w:sz w:val="32"/>
                <w:szCs w:val="32"/>
              </w:rPr>
              <w:t>⃣</w:t>
            </w: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 xml:space="preserve"> </w:t>
            </w:r>
            <w:proofErr w:type="spellStart"/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>PyAudio</w:t>
            </w:r>
            <w:proofErr w:type="spellEnd"/>
          </w:p>
          <w:p w14:paraId="7A1168D2" w14:textId="77777777" w:rsidR="008B179C" w:rsidRPr="008B179C" w:rsidRDefault="008B179C" w:rsidP="008B179C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8B179C">
              <w:rPr>
                <w:b/>
                <w:bCs/>
                <w:color w:val="000000" w:themeColor="text1"/>
                <w:sz w:val="32"/>
                <w:szCs w:val="32"/>
              </w:rPr>
              <w:t>Purpose</w:t>
            </w:r>
          </w:p>
          <w:p w14:paraId="08EF4A03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>Used for microphone audio input.</w:t>
            </w:r>
          </w:p>
          <w:p w14:paraId="5EF7032B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pict w14:anchorId="7C0212A5">
                <v:rect id="_x0000_i1108" style="width:0;height:1.5pt" o:hralign="center" o:hrstd="t" o:hr="t" fillcolor="#a0a0a0" stroked="f"/>
              </w:pict>
            </w:r>
          </w:p>
          <w:p w14:paraId="06E5E526" w14:textId="2E098F86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>
              <w:rPr>
                <w:b/>
                <w:bCs/>
                <w:color w:val="1880AD" w:themeColor="accent4" w:themeShade="BF"/>
                <w:sz w:val="32"/>
                <w:szCs w:val="32"/>
              </w:rPr>
              <w:t>4 -</w:t>
            </w:r>
            <w:proofErr w:type="spellStart"/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>PyWhatKit</w:t>
            </w:r>
            <w:proofErr w:type="spellEnd"/>
          </w:p>
          <w:p w14:paraId="3C94A9B0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>Purpose</w:t>
            </w:r>
          </w:p>
          <w:p w14:paraId="1DBE1FD6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lastRenderedPageBreak/>
              <w:t>Used for:</w:t>
            </w:r>
          </w:p>
          <w:p w14:paraId="21D81183" w14:textId="77777777" w:rsidR="008B179C" w:rsidRPr="008B179C" w:rsidRDefault="008B179C" w:rsidP="008B179C">
            <w:pPr>
              <w:numPr>
                <w:ilvl w:val="0"/>
                <w:numId w:val="16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Google search </w:t>
            </w:r>
          </w:p>
          <w:p w14:paraId="79248DFA" w14:textId="77777777" w:rsidR="008B179C" w:rsidRPr="008B179C" w:rsidRDefault="008B179C" w:rsidP="008B179C">
            <w:pPr>
              <w:numPr>
                <w:ilvl w:val="0"/>
                <w:numId w:val="16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YouTube playback </w:t>
            </w:r>
          </w:p>
          <w:p w14:paraId="0A67A34A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pict w14:anchorId="769235FB">
                <v:rect id="_x0000_i1109" style="width:0;height:1.5pt" o:hralign="center" o:hrstd="t" o:hr="t" fillcolor="#a0a0a0" stroked="f"/>
              </w:pict>
            </w:r>
          </w:p>
          <w:p w14:paraId="44EFFDE9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>5️</w:t>
            </w:r>
            <w:r w:rsidRPr="008B179C">
              <w:rPr>
                <w:rFonts w:ascii="Segoe UI Symbol" w:hAnsi="Segoe UI Symbol" w:cs="Segoe UI Symbol"/>
                <w:b/>
                <w:bCs/>
                <w:color w:val="1880AD" w:themeColor="accent4" w:themeShade="BF"/>
                <w:sz w:val="32"/>
                <w:szCs w:val="32"/>
              </w:rPr>
              <w:t>⃣</w:t>
            </w: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 xml:space="preserve"> Wikipedia</w:t>
            </w:r>
          </w:p>
          <w:p w14:paraId="45ECBE0B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>Purpose</w:t>
            </w:r>
          </w:p>
          <w:p w14:paraId="26438324" w14:textId="77777777" w:rsid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>Used to fetch information from Wikipedia.</w:t>
            </w:r>
          </w:p>
          <w:p w14:paraId="5629A3E1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rFonts w:ascii="Segoe UI Emoji" w:hAnsi="Segoe UI Emoji" w:cs="Segoe UI Emoji"/>
                <w:b/>
                <w:bCs/>
                <w:color w:val="1880AD" w:themeColor="accent4" w:themeShade="BF"/>
                <w:sz w:val="32"/>
                <w:szCs w:val="32"/>
              </w:rPr>
              <w:t>📌</w:t>
            </w: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 xml:space="preserve"> Advantages of the Project</w:t>
            </w:r>
          </w:p>
          <w:p w14:paraId="1680D40B" w14:textId="77777777" w:rsidR="008B179C" w:rsidRPr="008B179C" w:rsidRDefault="008B179C" w:rsidP="008B179C">
            <w:pPr>
              <w:numPr>
                <w:ilvl w:val="0"/>
                <w:numId w:val="17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Easy to use </w:t>
            </w:r>
          </w:p>
          <w:p w14:paraId="675373A6" w14:textId="77777777" w:rsidR="008B179C" w:rsidRPr="008B179C" w:rsidRDefault="008B179C" w:rsidP="008B179C">
            <w:pPr>
              <w:numPr>
                <w:ilvl w:val="0"/>
                <w:numId w:val="17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Hands-free control </w:t>
            </w:r>
          </w:p>
          <w:p w14:paraId="0788965A" w14:textId="77777777" w:rsidR="008B179C" w:rsidRPr="008B179C" w:rsidRDefault="008B179C" w:rsidP="008B179C">
            <w:pPr>
              <w:numPr>
                <w:ilvl w:val="0"/>
                <w:numId w:val="17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Fast task execution </w:t>
            </w:r>
          </w:p>
          <w:p w14:paraId="1DFCB584" w14:textId="77777777" w:rsidR="008B179C" w:rsidRPr="008B179C" w:rsidRDefault="008B179C" w:rsidP="008B179C">
            <w:pPr>
              <w:numPr>
                <w:ilvl w:val="0"/>
                <w:numId w:val="17"/>
              </w:numPr>
              <w:rPr>
                <w:color w:val="000000" w:themeColor="text1"/>
                <w:sz w:val="32"/>
                <w:szCs w:val="32"/>
              </w:rPr>
            </w:pPr>
            <w:proofErr w:type="gramStart"/>
            <w:r w:rsidRPr="008B179C">
              <w:rPr>
                <w:color w:val="000000" w:themeColor="text1"/>
                <w:sz w:val="32"/>
                <w:szCs w:val="32"/>
              </w:rPr>
              <w:t>Improves</w:t>
            </w:r>
            <w:proofErr w:type="gramEnd"/>
            <w:r w:rsidRPr="008B179C">
              <w:rPr>
                <w:color w:val="000000" w:themeColor="text1"/>
                <w:sz w:val="32"/>
                <w:szCs w:val="32"/>
              </w:rPr>
              <w:t xml:space="preserve"> automation </w:t>
            </w:r>
          </w:p>
          <w:p w14:paraId="02CC52FD" w14:textId="77777777" w:rsidR="008B179C" w:rsidRPr="008B179C" w:rsidRDefault="008B179C" w:rsidP="008B179C">
            <w:pPr>
              <w:numPr>
                <w:ilvl w:val="0"/>
                <w:numId w:val="17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Real-time interaction </w:t>
            </w:r>
          </w:p>
          <w:p w14:paraId="739852B4" w14:textId="77777777" w:rsidR="008B179C" w:rsidRPr="008B179C" w:rsidRDefault="008B179C" w:rsidP="008B179C">
            <w:pPr>
              <w:numPr>
                <w:ilvl w:val="0"/>
                <w:numId w:val="17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User-friendly interface </w:t>
            </w:r>
          </w:p>
          <w:p w14:paraId="35A9B655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pict w14:anchorId="3F0FEB85">
                <v:rect id="_x0000_i1138" style="width:0;height:1.5pt" o:hralign="center" o:hrstd="t" o:hr="t" fillcolor="#a0a0a0" stroked="f"/>
              </w:pict>
            </w:r>
          </w:p>
          <w:p w14:paraId="4AC4BDDC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rFonts w:ascii="Segoe UI Emoji" w:hAnsi="Segoe UI Emoji" w:cs="Segoe UI Emoji"/>
                <w:b/>
                <w:bCs/>
                <w:color w:val="1880AD" w:themeColor="accent4" w:themeShade="BF"/>
                <w:sz w:val="32"/>
                <w:szCs w:val="32"/>
              </w:rPr>
              <w:t>📌</w:t>
            </w: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 xml:space="preserve"> Limitations of the Project</w:t>
            </w:r>
          </w:p>
          <w:p w14:paraId="78B478BC" w14:textId="77777777" w:rsidR="008B179C" w:rsidRPr="008B179C" w:rsidRDefault="008B179C" w:rsidP="008B179C">
            <w:pPr>
              <w:numPr>
                <w:ilvl w:val="0"/>
                <w:numId w:val="18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Requires internet for speech recognition </w:t>
            </w:r>
          </w:p>
          <w:p w14:paraId="3E88C001" w14:textId="77777777" w:rsidR="008B179C" w:rsidRPr="008B179C" w:rsidRDefault="008B179C" w:rsidP="008B179C">
            <w:pPr>
              <w:numPr>
                <w:ilvl w:val="0"/>
                <w:numId w:val="18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May not understand unclear speech </w:t>
            </w:r>
          </w:p>
          <w:p w14:paraId="1F3ABC02" w14:textId="77777777" w:rsidR="008B179C" w:rsidRPr="008B179C" w:rsidRDefault="008B179C" w:rsidP="008B179C">
            <w:pPr>
              <w:numPr>
                <w:ilvl w:val="0"/>
                <w:numId w:val="18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Background noise can affect accuracy </w:t>
            </w:r>
          </w:p>
          <w:p w14:paraId="2B4B63CE" w14:textId="77777777" w:rsidR="008B179C" w:rsidRPr="008B179C" w:rsidRDefault="008B179C" w:rsidP="008B179C">
            <w:pPr>
              <w:numPr>
                <w:ilvl w:val="0"/>
                <w:numId w:val="18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Limited command set </w:t>
            </w:r>
          </w:p>
          <w:p w14:paraId="0640AFD4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pict w14:anchorId="60CB1CF7">
                <v:rect id="_x0000_i1139" style="width:0;height:1.5pt" o:hralign="center" o:hrstd="t" o:hr="t" fillcolor="#a0a0a0" stroked="f"/>
              </w:pict>
            </w:r>
          </w:p>
          <w:p w14:paraId="7AA61142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rFonts w:ascii="Segoe UI Emoji" w:hAnsi="Segoe UI Emoji" w:cs="Segoe UI Emoji"/>
                <w:b/>
                <w:bCs/>
                <w:color w:val="1880AD" w:themeColor="accent4" w:themeShade="BF"/>
                <w:sz w:val="32"/>
                <w:szCs w:val="32"/>
              </w:rPr>
              <w:t>📌</w:t>
            </w: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 xml:space="preserve"> Future Improvements</w:t>
            </w:r>
          </w:p>
          <w:p w14:paraId="4FF1087D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>Future enhancements can include:</w:t>
            </w:r>
          </w:p>
          <w:p w14:paraId="6CDF7275" w14:textId="77777777" w:rsidR="008B179C" w:rsidRPr="008B179C" w:rsidRDefault="008B179C" w:rsidP="008B179C">
            <w:pPr>
              <w:numPr>
                <w:ilvl w:val="0"/>
                <w:numId w:val="19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GUI interface </w:t>
            </w:r>
          </w:p>
          <w:p w14:paraId="5336E48B" w14:textId="77777777" w:rsidR="008B179C" w:rsidRPr="008B179C" w:rsidRDefault="008B179C" w:rsidP="008B179C">
            <w:pPr>
              <w:numPr>
                <w:ilvl w:val="0"/>
                <w:numId w:val="19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AI chatbot integration </w:t>
            </w:r>
          </w:p>
          <w:p w14:paraId="7BEA9404" w14:textId="77777777" w:rsidR="008B179C" w:rsidRPr="008B179C" w:rsidRDefault="008B179C" w:rsidP="008B179C">
            <w:pPr>
              <w:numPr>
                <w:ilvl w:val="0"/>
                <w:numId w:val="19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Face recognition </w:t>
            </w:r>
          </w:p>
          <w:p w14:paraId="713D5064" w14:textId="77777777" w:rsidR="008B179C" w:rsidRPr="008B179C" w:rsidRDefault="008B179C" w:rsidP="008B179C">
            <w:pPr>
              <w:numPr>
                <w:ilvl w:val="0"/>
                <w:numId w:val="19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WhatsApp messaging </w:t>
            </w:r>
          </w:p>
          <w:p w14:paraId="5841FEBE" w14:textId="77777777" w:rsidR="008B179C" w:rsidRPr="008B179C" w:rsidRDefault="008B179C" w:rsidP="008B179C">
            <w:pPr>
              <w:numPr>
                <w:ilvl w:val="0"/>
                <w:numId w:val="19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Smart home control </w:t>
            </w:r>
          </w:p>
          <w:p w14:paraId="76D6A6F2" w14:textId="77777777" w:rsidR="008B179C" w:rsidRPr="008B179C" w:rsidRDefault="008B179C" w:rsidP="008B179C">
            <w:pPr>
              <w:numPr>
                <w:ilvl w:val="0"/>
                <w:numId w:val="19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Wake word detection (“Hey Alexa”) </w:t>
            </w:r>
          </w:p>
          <w:p w14:paraId="23CF8FA5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pict w14:anchorId="6B230CCA">
                <v:rect id="_x0000_i1140" style="width:0;height:1.5pt" o:hralign="center" o:hrstd="t" o:hr="t" fillcolor="#a0a0a0" stroked="f"/>
              </w:pict>
            </w:r>
          </w:p>
          <w:p w14:paraId="6CC67EFC" w14:textId="77777777" w:rsidR="008B179C" w:rsidRPr="008B179C" w:rsidRDefault="008B179C" w:rsidP="008B179C">
            <w:p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rFonts w:ascii="Segoe UI Emoji" w:hAnsi="Segoe UI Emoji" w:cs="Segoe UI Emoji"/>
                <w:b/>
                <w:bCs/>
                <w:color w:val="1880AD" w:themeColor="accent4" w:themeShade="BF"/>
                <w:sz w:val="32"/>
                <w:szCs w:val="32"/>
              </w:rPr>
              <w:lastRenderedPageBreak/>
              <w:t>📌</w:t>
            </w: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 xml:space="preserve"> Applications of the Project</w:t>
            </w:r>
          </w:p>
          <w:p w14:paraId="160285C8" w14:textId="77777777" w:rsidR="008B179C" w:rsidRPr="008B179C" w:rsidRDefault="008B179C" w:rsidP="008B179C">
            <w:pPr>
              <w:numPr>
                <w:ilvl w:val="0"/>
                <w:numId w:val="20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Smart assistants </w:t>
            </w:r>
          </w:p>
          <w:p w14:paraId="79D3036C" w14:textId="77777777" w:rsidR="008B179C" w:rsidRPr="008B179C" w:rsidRDefault="008B179C" w:rsidP="008B179C">
            <w:pPr>
              <w:numPr>
                <w:ilvl w:val="0"/>
                <w:numId w:val="20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Home automation </w:t>
            </w:r>
          </w:p>
          <w:p w14:paraId="2F374829" w14:textId="77777777" w:rsidR="008B179C" w:rsidRPr="008B179C" w:rsidRDefault="008B179C" w:rsidP="008B179C">
            <w:pPr>
              <w:numPr>
                <w:ilvl w:val="0"/>
                <w:numId w:val="20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Educational systems </w:t>
            </w:r>
          </w:p>
          <w:p w14:paraId="76D82588" w14:textId="77777777" w:rsidR="008B179C" w:rsidRPr="008B179C" w:rsidRDefault="008B179C" w:rsidP="008B179C">
            <w:pPr>
              <w:numPr>
                <w:ilvl w:val="0"/>
                <w:numId w:val="20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Office automation </w:t>
            </w:r>
          </w:p>
          <w:p w14:paraId="5D24CE09" w14:textId="77777777" w:rsidR="008B179C" w:rsidRPr="008B179C" w:rsidRDefault="008B179C" w:rsidP="008B179C">
            <w:pPr>
              <w:numPr>
                <w:ilvl w:val="0"/>
                <w:numId w:val="20"/>
              </w:num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 xml:space="preserve">Accessibility support </w:t>
            </w:r>
          </w:p>
          <w:p w14:paraId="68012461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pict w14:anchorId="3AAE9227">
                <v:rect id="_x0000_i1141" style="width:0;height:1.5pt" o:hralign="center" o:hrstd="t" o:hr="t" fillcolor="#a0a0a0" stroked="f"/>
              </w:pict>
            </w:r>
          </w:p>
          <w:p w14:paraId="0EDD99C6" w14:textId="77777777" w:rsidR="008B179C" w:rsidRPr="008B179C" w:rsidRDefault="008B179C" w:rsidP="008B179C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1880AD" w:themeColor="accent4" w:themeShade="BF"/>
                <w:sz w:val="32"/>
                <w:szCs w:val="32"/>
              </w:rPr>
            </w:pPr>
            <w:r w:rsidRPr="008B179C">
              <w:rPr>
                <w:rFonts w:ascii="Segoe UI Emoji" w:hAnsi="Segoe UI Emoji" w:cs="Segoe UI Emoji"/>
                <w:b/>
                <w:bCs/>
                <w:color w:val="1880AD" w:themeColor="accent4" w:themeShade="BF"/>
                <w:sz w:val="32"/>
                <w:szCs w:val="32"/>
              </w:rPr>
              <w:t>📌</w:t>
            </w:r>
            <w:r w:rsidRPr="008B179C">
              <w:rPr>
                <w:b/>
                <w:bCs/>
                <w:color w:val="1880AD" w:themeColor="accent4" w:themeShade="BF"/>
                <w:sz w:val="32"/>
                <w:szCs w:val="32"/>
              </w:rPr>
              <w:t xml:space="preserve"> Conclusion</w:t>
            </w:r>
          </w:p>
          <w:p w14:paraId="39A05B0D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  <w:r w:rsidRPr="008B179C">
              <w:rPr>
                <w:color w:val="000000" w:themeColor="text1"/>
                <w:sz w:val="32"/>
                <w:szCs w:val="32"/>
              </w:rPr>
              <w:t>The Alexa Voice Assistant project successfully demonstrates speech processing and voice-controlled automation using Python. The system can recognize voice commands, process them, and perform useful tasks efficiently. This project improves understanding of speech recognition, automation, and real-time human-computer interaction.</w:t>
            </w:r>
          </w:p>
          <w:p w14:paraId="3DADA66E" w14:textId="77777777" w:rsidR="008B179C" w:rsidRPr="008B179C" w:rsidRDefault="008B179C" w:rsidP="008B179C">
            <w:pPr>
              <w:rPr>
                <w:color w:val="000000" w:themeColor="text1"/>
                <w:sz w:val="32"/>
                <w:szCs w:val="32"/>
              </w:rPr>
            </w:pPr>
          </w:p>
          <w:p w14:paraId="178307A1" w14:textId="0B6F7211" w:rsidR="008B179C" w:rsidRPr="0075743D" w:rsidRDefault="008B179C" w:rsidP="0075743D">
            <w:pPr>
              <w:rPr>
                <w:color w:val="000000" w:themeColor="text1"/>
                <w:sz w:val="32"/>
                <w:szCs w:val="32"/>
              </w:rPr>
            </w:pPr>
          </w:p>
        </w:tc>
      </w:tr>
      <w:tr w:rsidR="00745C64" w:rsidRPr="0075743D" w14:paraId="7FA6FE36" w14:textId="77777777" w:rsidTr="00EB7C2B">
        <w:trPr>
          <w:gridAfter w:val="8"/>
          <w:wAfter w:w="10071" w:type="dxa"/>
          <w:trHeight w:val="3990"/>
        </w:trPr>
        <w:tc>
          <w:tcPr>
            <w:tcW w:w="719" w:type="dxa"/>
          </w:tcPr>
          <w:p w14:paraId="384ABEB1" w14:textId="77777777" w:rsidR="00745C64" w:rsidRDefault="00745C64" w:rsidP="0048120C">
            <w:pPr>
              <w:pStyle w:val="Text"/>
            </w:pPr>
          </w:p>
        </w:tc>
      </w:tr>
    </w:tbl>
    <w:p w14:paraId="447359A0" w14:textId="77777777" w:rsidR="0048120C" w:rsidRDefault="0048120C"/>
    <w:p w14:paraId="18421A48" w14:textId="77777777" w:rsidR="00EB7C2B" w:rsidRDefault="00EB7C2B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79"/>
        <w:gridCol w:w="5395"/>
        <w:gridCol w:w="3237"/>
        <w:gridCol w:w="1079"/>
      </w:tblGrid>
      <w:tr w:rsidR="007E7573" w14:paraId="09480C04" w14:textId="77777777" w:rsidTr="00EB7C2B">
        <w:tc>
          <w:tcPr>
            <w:tcW w:w="1079" w:type="dxa"/>
          </w:tcPr>
          <w:p w14:paraId="3AF6F6C0" w14:textId="77777777" w:rsidR="007E7573" w:rsidRPr="00E74B29" w:rsidRDefault="007E7573" w:rsidP="00BA6015">
            <w:pPr>
              <w:pStyle w:val="Footer"/>
            </w:pPr>
          </w:p>
        </w:tc>
        <w:tc>
          <w:tcPr>
            <w:tcW w:w="5395" w:type="dxa"/>
          </w:tcPr>
          <w:p w14:paraId="2F64FF3D" w14:textId="77777777" w:rsidR="007E7573" w:rsidRPr="00874FE7" w:rsidRDefault="00000000" w:rsidP="00BA6015">
            <w:pPr>
              <w:pStyle w:val="Footer"/>
            </w:pPr>
            <w:sdt>
              <w:sdtPr>
                <w:id w:val="707152945"/>
                <w:placeholder>
                  <w:docPart w:val="FE5491E82705455084D8954898533C8A"/>
                </w:placeholder>
                <w:temporary/>
                <w:showingPlcHdr/>
                <w15:appearance w15:val="hidden"/>
              </w:sdtPr>
              <w:sdtContent>
                <w:r w:rsidR="007E7573" w:rsidRPr="006709F1">
                  <w:t>REPORT TITLE</w:t>
                </w:r>
              </w:sdtContent>
            </w:sdt>
          </w:p>
        </w:tc>
        <w:tc>
          <w:tcPr>
            <w:tcW w:w="3237" w:type="dxa"/>
          </w:tcPr>
          <w:p w14:paraId="50A098AE" w14:textId="77777777" w:rsidR="007E7573" w:rsidRPr="00E74B29" w:rsidRDefault="00000000" w:rsidP="00EB7C2B">
            <w:pPr>
              <w:pStyle w:val="Footer"/>
              <w:jc w:val="right"/>
            </w:pPr>
            <w:sdt>
              <w:sdtPr>
                <w:id w:val="58290327"/>
                <w:placeholder>
                  <w:docPart w:val="7226E0882C4D4DD6BE22A6E9DB944024"/>
                </w:placeholder>
                <w:temporary/>
                <w:showingPlcHdr/>
                <w15:appearance w15:val="hidden"/>
              </w:sdtPr>
              <w:sdtContent>
                <w:r w:rsidR="00EB7C2B" w:rsidRPr="00E74B29">
                  <w:t xml:space="preserve">PAGE </w:t>
                </w:r>
                <w:r w:rsidR="00EB7C2B">
                  <w:t>3</w:t>
                </w:r>
              </w:sdtContent>
            </w:sdt>
          </w:p>
        </w:tc>
        <w:tc>
          <w:tcPr>
            <w:tcW w:w="1079" w:type="dxa"/>
          </w:tcPr>
          <w:p w14:paraId="3C0E3D07" w14:textId="77777777" w:rsidR="007E7573" w:rsidRPr="00E74B29" w:rsidRDefault="007E7573" w:rsidP="00BA6015">
            <w:pPr>
              <w:pStyle w:val="Footer"/>
            </w:pPr>
          </w:p>
        </w:tc>
      </w:tr>
    </w:tbl>
    <w:p w14:paraId="2C019A18" w14:textId="77777777" w:rsidR="00EB7C2B" w:rsidRDefault="00EB7C2B">
      <w:r>
        <w:br w:type="page"/>
      </w:r>
    </w:p>
    <w:p w14:paraId="54815DBD" w14:textId="77777777" w:rsidR="007E7573" w:rsidRDefault="007E7573"/>
    <w:p w14:paraId="0FDE4E89" w14:textId="77777777" w:rsidR="00EB7C2B" w:rsidRDefault="00EB7C2B" w:rsidP="00EB7C2B"/>
    <w:sectPr w:rsidR="00EB7C2B" w:rsidSect="00A61A31">
      <w:pgSz w:w="12240" w:h="15840" w:code="1"/>
      <w:pgMar w:top="720" w:right="720" w:bottom="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9A9D" w14:textId="77777777" w:rsidR="00375976" w:rsidRDefault="00375976" w:rsidP="00E74B29">
      <w:r>
        <w:separator/>
      </w:r>
    </w:p>
  </w:endnote>
  <w:endnote w:type="continuationSeparator" w:id="0">
    <w:p w14:paraId="10D06C46" w14:textId="77777777" w:rsidR="00375976" w:rsidRDefault="00375976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54E93" w14:textId="77777777" w:rsidR="00375976" w:rsidRDefault="00375976" w:rsidP="00E74B29">
      <w:r>
        <w:separator/>
      </w:r>
    </w:p>
  </w:footnote>
  <w:footnote w:type="continuationSeparator" w:id="0">
    <w:p w14:paraId="3909B1B1" w14:textId="77777777" w:rsidR="00375976" w:rsidRDefault="00375976" w:rsidP="00E74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726"/>
    <w:multiLevelType w:val="multilevel"/>
    <w:tmpl w:val="75D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833"/>
    <w:multiLevelType w:val="multilevel"/>
    <w:tmpl w:val="A80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41ED9"/>
    <w:multiLevelType w:val="multilevel"/>
    <w:tmpl w:val="467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423A9"/>
    <w:multiLevelType w:val="multilevel"/>
    <w:tmpl w:val="7E5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40085"/>
    <w:multiLevelType w:val="multilevel"/>
    <w:tmpl w:val="264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65A06"/>
    <w:multiLevelType w:val="multilevel"/>
    <w:tmpl w:val="ACB2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902A6"/>
    <w:multiLevelType w:val="multilevel"/>
    <w:tmpl w:val="808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64DEA"/>
    <w:multiLevelType w:val="multilevel"/>
    <w:tmpl w:val="983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326B0"/>
    <w:multiLevelType w:val="multilevel"/>
    <w:tmpl w:val="CA2E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31757"/>
    <w:multiLevelType w:val="multilevel"/>
    <w:tmpl w:val="2D64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5437F"/>
    <w:multiLevelType w:val="multilevel"/>
    <w:tmpl w:val="621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C3700"/>
    <w:multiLevelType w:val="multilevel"/>
    <w:tmpl w:val="520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6193F"/>
    <w:multiLevelType w:val="hybridMultilevel"/>
    <w:tmpl w:val="5FBE7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52415"/>
    <w:multiLevelType w:val="hybridMultilevel"/>
    <w:tmpl w:val="B9429F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CF51AE"/>
    <w:multiLevelType w:val="multilevel"/>
    <w:tmpl w:val="81F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20E02"/>
    <w:multiLevelType w:val="multilevel"/>
    <w:tmpl w:val="3D64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178D8"/>
    <w:multiLevelType w:val="multilevel"/>
    <w:tmpl w:val="8AC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C3301"/>
    <w:multiLevelType w:val="multilevel"/>
    <w:tmpl w:val="F1C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7455D"/>
    <w:multiLevelType w:val="multilevel"/>
    <w:tmpl w:val="8BB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5451B"/>
    <w:multiLevelType w:val="multilevel"/>
    <w:tmpl w:val="B37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F4DF0"/>
    <w:multiLevelType w:val="multilevel"/>
    <w:tmpl w:val="6FC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95468">
    <w:abstractNumId w:val="6"/>
  </w:num>
  <w:num w:numId="2" w16cid:durableId="1472940831">
    <w:abstractNumId w:val="21"/>
  </w:num>
  <w:num w:numId="3" w16cid:durableId="335573257">
    <w:abstractNumId w:val="12"/>
  </w:num>
  <w:num w:numId="4" w16cid:durableId="527834310">
    <w:abstractNumId w:val="8"/>
  </w:num>
  <w:num w:numId="5" w16cid:durableId="1363551817">
    <w:abstractNumId w:val="1"/>
  </w:num>
  <w:num w:numId="6" w16cid:durableId="331109797">
    <w:abstractNumId w:val="9"/>
  </w:num>
  <w:num w:numId="7" w16cid:durableId="215242611">
    <w:abstractNumId w:val="20"/>
  </w:num>
  <w:num w:numId="8" w16cid:durableId="605432187">
    <w:abstractNumId w:val="3"/>
  </w:num>
  <w:num w:numId="9" w16cid:durableId="348874634">
    <w:abstractNumId w:val="7"/>
  </w:num>
  <w:num w:numId="10" w16cid:durableId="440418888">
    <w:abstractNumId w:val="17"/>
  </w:num>
  <w:num w:numId="11" w16cid:durableId="962881129">
    <w:abstractNumId w:val="0"/>
  </w:num>
  <w:num w:numId="12" w16cid:durableId="183446389">
    <w:abstractNumId w:val="4"/>
  </w:num>
  <w:num w:numId="13" w16cid:durableId="1026365436">
    <w:abstractNumId w:val="18"/>
  </w:num>
  <w:num w:numId="14" w16cid:durableId="1362822304">
    <w:abstractNumId w:val="15"/>
  </w:num>
  <w:num w:numId="15" w16cid:durableId="1130783571">
    <w:abstractNumId w:val="11"/>
  </w:num>
  <w:num w:numId="16" w16cid:durableId="901335730">
    <w:abstractNumId w:val="10"/>
  </w:num>
  <w:num w:numId="17" w16cid:durableId="1239439709">
    <w:abstractNumId w:val="5"/>
  </w:num>
  <w:num w:numId="18" w16cid:durableId="1048264153">
    <w:abstractNumId w:val="2"/>
  </w:num>
  <w:num w:numId="19" w16cid:durableId="443958444">
    <w:abstractNumId w:val="19"/>
  </w:num>
  <w:num w:numId="20" w16cid:durableId="1853521376">
    <w:abstractNumId w:val="16"/>
  </w:num>
  <w:num w:numId="21" w16cid:durableId="810362806">
    <w:abstractNumId w:val="13"/>
  </w:num>
  <w:num w:numId="22" w16cid:durableId="16686342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64"/>
    <w:rsid w:val="00086FA5"/>
    <w:rsid w:val="000E4641"/>
    <w:rsid w:val="00151F66"/>
    <w:rsid w:val="00177F8D"/>
    <w:rsid w:val="00185F4A"/>
    <w:rsid w:val="001E097E"/>
    <w:rsid w:val="001F4B42"/>
    <w:rsid w:val="002D2200"/>
    <w:rsid w:val="00375976"/>
    <w:rsid w:val="0040564B"/>
    <w:rsid w:val="0048120C"/>
    <w:rsid w:val="004909D9"/>
    <w:rsid w:val="004C5781"/>
    <w:rsid w:val="00521481"/>
    <w:rsid w:val="005E598B"/>
    <w:rsid w:val="00665110"/>
    <w:rsid w:val="006709F1"/>
    <w:rsid w:val="006C60E6"/>
    <w:rsid w:val="00745C64"/>
    <w:rsid w:val="0075743D"/>
    <w:rsid w:val="007E7573"/>
    <w:rsid w:val="00837914"/>
    <w:rsid w:val="00874FE7"/>
    <w:rsid w:val="008B179C"/>
    <w:rsid w:val="008D2021"/>
    <w:rsid w:val="00952F7D"/>
    <w:rsid w:val="009A38BA"/>
    <w:rsid w:val="00A61A31"/>
    <w:rsid w:val="00B43E11"/>
    <w:rsid w:val="00BC1E80"/>
    <w:rsid w:val="00BE53A3"/>
    <w:rsid w:val="00D43125"/>
    <w:rsid w:val="00D66A3A"/>
    <w:rsid w:val="00D704D3"/>
    <w:rsid w:val="00DF198B"/>
    <w:rsid w:val="00E74B29"/>
    <w:rsid w:val="00EB7C2B"/>
    <w:rsid w:val="00F43D9E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118FF"/>
  <w15:chartTrackingRefBased/>
  <w15:docId w15:val="{E1C063BB-1A3B-4F35-9E3F-80CD4ED4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semiHidden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8B1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FUEIT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132BBADA2A45FD8798C8FCA21B1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235A8-03B3-496A-9628-12C2D24DAF80}"/>
      </w:docPartPr>
      <w:docPartBody>
        <w:p w:rsidR="00000000" w:rsidRDefault="00000000">
          <w:pPr>
            <w:pStyle w:val="E4132BBADA2A45FD8798C8FCA21B1D58"/>
          </w:pPr>
          <w:r>
            <w:t>INTRODUCTION</w:t>
          </w:r>
        </w:p>
      </w:docPartBody>
    </w:docPart>
    <w:docPart>
      <w:docPartPr>
        <w:name w:val="1976877E2F01489AACF98D39D70B2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D0FB1-6219-46F4-9BFD-94120340641B}"/>
      </w:docPartPr>
      <w:docPartBody>
        <w:p w:rsidR="00000000" w:rsidRDefault="00000000">
          <w:pPr>
            <w:pStyle w:val="1976877E2F01489AACF98D39D70B2B54"/>
          </w:pPr>
          <w:r w:rsidRPr="0048120C">
            <w:t>THE PROCESS</w:t>
          </w:r>
        </w:p>
      </w:docPartBody>
    </w:docPart>
    <w:docPart>
      <w:docPartPr>
        <w:name w:val="FE5491E82705455084D8954898533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F4D5F-CF4E-4B6C-B988-16123BCE268B}"/>
      </w:docPartPr>
      <w:docPartBody>
        <w:p w:rsidR="00000000" w:rsidRDefault="00000000">
          <w:pPr>
            <w:pStyle w:val="FE5491E82705455084D8954898533C8A"/>
          </w:pPr>
          <w:r w:rsidRPr="006709F1">
            <w:t>REPORT TITLE</w:t>
          </w:r>
        </w:p>
      </w:docPartBody>
    </w:docPart>
    <w:docPart>
      <w:docPartPr>
        <w:name w:val="7226E0882C4D4DD6BE22A6E9DB944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A94FC-5FEE-45AD-A9A2-A1D84B523151}"/>
      </w:docPartPr>
      <w:docPartBody>
        <w:p w:rsidR="00000000" w:rsidRDefault="00000000">
          <w:pPr>
            <w:pStyle w:val="7226E0882C4D4DD6BE22A6E9DB944024"/>
          </w:pPr>
          <w:r w:rsidRPr="00E74B29">
            <w:t xml:space="preserve">PAGE </w:t>
          </w:r>
          <w:r>
            <w:t>3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EB"/>
    <w:rsid w:val="00217AC7"/>
    <w:rsid w:val="00B366EB"/>
    <w:rsid w:val="00D7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CBE22C68C0471D975D9E756C8EEED1">
    <w:name w:val="FDCBE22C68C0471D975D9E756C8EEED1"/>
  </w:style>
  <w:style w:type="paragraph" w:customStyle="1" w:styleId="0BD97C6634BA4E51A3BD5A159C812581">
    <w:name w:val="0BD97C6634BA4E51A3BD5A159C812581"/>
  </w:style>
  <w:style w:type="paragraph" w:customStyle="1" w:styleId="D85E16D636E84C7D85371B548444532D">
    <w:name w:val="D85E16D636E84C7D85371B548444532D"/>
  </w:style>
  <w:style w:type="paragraph" w:customStyle="1" w:styleId="4AEE177A457948FA908FBD3BD08E070B">
    <w:name w:val="4AEE177A457948FA908FBD3BD08E070B"/>
  </w:style>
  <w:style w:type="paragraph" w:customStyle="1" w:styleId="A998E82878B14AB19413D8B10915B142">
    <w:name w:val="A998E82878B14AB19413D8B10915B142"/>
  </w:style>
  <w:style w:type="paragraph" w:customStyle="1" w:styleId="26D9F2C005C44C1384ACCC7E25032C43">
    <w:name w:val="26D9F2C005C44C1384ACCC7E25032C43"/>
  </w:style>
  <w:style w:type="paragraph" w:customStyle="1" w:styleId="809145AEC23844CBAC3D422062DF60B0">
    <w:name w:val="809145AEC23844CBAC3D422062DF60B0"/>
  </w:style>
  <w:style w:type="paragraph" w:customStyle="1" w:styleId="E4132BBADA2A45FD8798C8FCA21B1D58">
    <w:name w:val="E4132BBADA2A45FD8798C8FCA21B1D58"/>
  </w:style>
  <w:style w:type="paragraph" w:customStyle="1" w:styleId="Text">
    <w:name w:val="Text"/>
    <w:basedOn w:val="Normal"/>
    <w:uiPriority w:val="5"/>
    <w:qFormat/>
    <w:pPr>
      <w:spacing w:after="0" w:line="240" w:lineRule="auto"/>
    </w:pPr>
    <w:rPr>
      <w:rFonts w:eastAsiaTheme="minorHAnsi"/>
      <w:kern w:val="0"/>
      <w:sz w:val="28"/>
      <w:szCs w:val="28"/>
      <w14:ligatures w14:val="none"/>
    </w:rPr>
  </w:style>
  <w:style w:type="paragraph" w:customStyle="1" w:styleId="05F0BAB3B02C4938BC4FF26D82289A16">
    <w:name w:val="05F0BAB3B02C4938BC4FF26D82289A16"/>
  </w:style>
  <w:style w:type="paragraph" w:customStyle="1" w:styleId="1976877E2F01489AACF98D39D70B2B54">
    <w:name w:val="1976877E2F01489AACF98D39D70B2B54"/>
  </w:style>
  <w:style w:type="paragraph" w:customStyle="1" w:styleId="0097B364589F4192A42982DD900CBDE9">
    <w:name w:val="0097B364589F4192A42982DD900CBDE9"/>
  </w:style>
  <w:style w:type="paragraph" w:customStyle="1" w:styleId="959B6F683881449A9E42B42F1C9560BA">
    <w:name w:val="959B6F683881449A9E42B42F1C9560BA"/>
  </w:style>
  <w:style w:type="paragraph" w:customStyle="1" w:styleId="58FC8F3D611E4B03AD74BE7995DF8C88">
    <w:name w:val="58FC8F3D611E4B03AD74BE7995DF8C88"/>
  </w:style>
  <w:style w:type="paragraph" w:customStyle="1" w:styleId="5E9162B1B926496C9BA23DCE682F6B6C">
    <w:name w:val="5E9162B1B926496C9BA23DCE682F6B6C"/>
  </w:style>
  <w:style w:type="paragraph" w:customStyle="1" w:styleId="F9054F96E0D5438E99A9737C983F7A8B">
    <w:name w:val="F9054F96E0D5438E99A9737C983F7A8B"/>
  </w:style>
  <w:style w:type="paragraph" w:customStyle="1" w:styleId="FE5491E82705455084D8954898533C8A">
    <w:name w:val="FE5491E82705455084D8954898533C8A"/>
  </w:style>
  <w:style w:type="paragraph" w:customStyle="1" w:styleId="7226E0882C4D4DD6BE22A6E9DB944024">
    <w:name w:val="7226E0882C4D4DD6BE22A6E9DB944024"/>
  </w:style>
  <w:style w:type="paragraph" w:customStyle="1" w:styleId="F971797252F14290A55C3DF8DDCAEB83">
    <w:name w:val="F971797252F14290A55C3DF8DDCAEB83"/>
  </w:style>
  <w:style w:type="paragraph" w:customStyle="1" w:styleId="B3698A1D4DCA43A2B178FF8EAE8C0907">
    <w:name w:val="B3698A1D4DCA43A2B178FF8EAE8C0907"/>
  </w:style>
  <w:style w:type="paragraph" w:customStyle="1" w:styleId="1855A58F45EA4CB9852A9A679B01CB94">
    <w:name w:val="1855A58F45EA4CB9852A9A679B01CB94"/>
  </w:style>
  <w:style w:type="paragraph" w:customStyle="1" w:styleId="A567C5C84BDA4832A0AE461F0F1F7D6B">
    <w:name w:val="A567C5C84BDA4832A0AE461F0F1F7D6B"/>
    <w:rsid w:val="00B366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28</TotalTime>
  <Pages>9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KFUEIT</dc:creator>
  <cp:keywords/>
  <dc:description/>
  <cp:lastModifiedBy>hibafatima6329@gmail.com</cp:lastModifiedBy>
  <cp:revision>1</cp:revision>
  <dcterms:created xsi:type="dcterms:W3CDTF">2026-05-09T15:09:00Z</dcterms:created>
  <dcterms:modified xsi:type="dcterms:W3CDTF">2026-05-09T15:37:00Z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